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00" w:type="dxa"/>
        <w:tblLook w:val="04A0" w:firstRow="1" w:lastRow="0" w:firstColumn="1" w:lastColumn="0" w:noHBand="0" w:noVBand="1"/>
      </w:tblPr>
      <w:tblGrid>
        <w:gridCol w:w="7936"/>
        <w:gridCol w:w="2864"/>
      </w:tblGrid>
      <w:tr w:rsidR="00076AC6" w:rsidRPr="0004080E" w14:paraId="28ABE85E" w14:textId="77777777" w:rsidTr="00B54DF0">
        <w:trPr>
          <w:trHeight w:val="5805"/>
        </w:trPr>
        <w:tc>
          <w:tcPr>
            <w:tcW w:w="10800" w:type="dxa"/>
            <w:gridSpan w:val="2"/>
          </w:tcPr>
          <w:p w14:paraId="42253696" w14:textId="5A74EEE0" w:rsidR="00076AC6" w:rsidRPr="005046A4" w:rsidRDefault="00076AC6" w:rsidP="005046A4">
            <w:pPr>
              <w:pStyle w:val="Title"/>
            </w:pPr>
            <w:r w:rsidRPr="005046A4">
              <w:rPr>
                <w:noProof/>
              </w:rPr>
              <mc:AlternateContent>
                <mc:Choice Requires="wps">
                  <w:drawing>
                    <wp:anchor distT="0" distB="0" distL="114300" distR="114300" simplePos="0" relativeHeight="251658240" behindDoc="1" locked="1" layoutInCell="1" allowOverlap="1" wp14:anchorId="73B41CDC" wp14:editId="383D75E9">
                      <wp:simplePos x="0" y="0"/>
                      <wp:positionH relativeFrom="column">
                        <wp:posOffset>220345</wp:posOffset>
                      </wp:positionH>
                      <wp:positionV relativeFrom="page">
                        <wp:posOffset>1788160</wp:posOffset>
                      </wp:positionV>
                      <wp:extent cx="6400800" cy="6400800"/>
                      <wp:effectExtent l="0" t="0" r="0" b="0"/>
                      <wp:wrapNone/>
                      <wp:docPr id="1968583968" name="Oval 26" descr="Picture of table and chai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00800" cy="6400800"/>
                              </a:xfrm>
                              <a:prstGeom prst="ellipse">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83FD41" w14:textId="77777777" w:rsidR="00076AC6" w:rsidRPr="00F43B47" w:rsidRDefault="00076AC6" w:rsidP="00076AC6">
                                  <w:pPr>
                                    <w:jc w:val="center"/>
                                    <w:rPr>
                                      <w:lang w:val="en-CA"/>
                                    </w:rPr>
                                  </w:pPr>
                                  <w:r>
                                    <w:rPr>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41CDC" id="Oval 26" o:spid="_x0000_s1026" alt="Picture of table and chairs" style="position:absolute;margin-left:17.35pt;margin-top:140.8pt;width:7in;height:7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" stroked="f" strokeweight="1pt">
                      <v:fill r:id="rId12" o:title="Picture of table and chairs" recolor="t" rotate="t" type="frame"/>
                      <v:stroke joinstyle="miter"/>
                      <o:lock v:ext="edit" aspectratio="t"/>
                      <v:textbox>
                        <w:txbxContent>
                          <w:p w14:paraId="6683FD41" w14:textId="77777777" w:rsidR="00076AC6" w:rsidRPr="00F43B47" w:rsidRDefault="00076AC6" w:rsidP="00076AC6">
                            <w:pPr>
                              <w:jc w:val="center"/>
                              <w:rPr>
                                <w:lang w:val="en-CA"/>
                              </w:rPr>
                            </w:pPr>
                            <w:r>
                              <w:rPr>
                                <w:lang w:val="en-CA"/>
                              </w:rPr>
                              <w:t>,</w:t>
                            </w:r>
                          </w:p>
                        </w:txbxContent>
                      </v:textbox>
                      <w10:wrap anchory="page"/>
                      <w10:anchorlock/>
                    </v:oval>
                  </w:pict>
                </mc:Fallback>
              </mc:AlternateContent>
            </w:r>
            <w:sdt>
              <w:sdtPr>
                <w:id w:val="601310376"/>
                <w:placeholder>
                  <w:docPart w:val="06900CB3E7BD4C7EA793AAF99C19D8CE"/>
                </w:placeholder>
                <w15:appearance w15:val="hidden"/>
              </w:sdtPr>
              <w:sdtEndPr/>
              <w:sdtContent>
                <w:r w:rsidR="00CD7829">
                  <w:rPr>
                    <w:sz w:val="72"/>
                    <w:szCs w:val="50"/>
                  </w:rPr>
                  <w:t>CAPSTONE GAME ASSETS</w:t>
                </w:r>
              </w:sdtContent>
            </w:sdt>
          </w:p>
        </w:tc>
      </w:tr>
      <w:tr w:rsidR="00076AC6" w:rsidRPr="0004080E" w14:paraId="62948F27" w14:textId="77777777" w:rsidTr="00B54DF0">
        <w:trPr>
          <w:trHeight w:val="720"/>
        </w:trPr>
        <w:tc>
          <w:tcPr>
            <w:tcW w:w="10800" w:type="dxa"/>
            <w:gridSpan w:val="2"/>
          </w:tcPr>
          <w:p w14:paraId="65FE29C0" w14:textId="05021D2D" w:rsidR="00076AC6" w:rsidRPr="0004080E" w:rsidRDefault="00045471" w:rsidP="005046A4">
            <w:pPr>
              <w:pStyle w:val="Subtitle"/>
            </w:pPr>
            <w:sdt>
              <w:sdtPr>
                <w:id w:val="110557602"/>
                <w:placeholder>
                  <w:docPart w:val="A8D583709B5F475CAA8F6A0786F92528"/>
                </w:placeholder>
                <w15:appearance w15:val="hidden"/>
              </w:sdtPr>
              <w:sdtEndPr/>
              <w:sdtContent>
                <w:r w:rsidR="00CD7829">
                  <w:t>bARISTAPOCOLYPSE</w:t>
                </w:r>
              </w:sdtContent>
            </w:sdt>
            <w:r w:rsidR="005046A4">
              <w:t xml:space="preserve"> </w:t>
            </w:r>
          </w:p>
        </w:tc>
      </w:tr>
      <w:tr w:rsidR="00076AC6" w:rsidRPr="0004080E" w14:paraId="7826F749" w14:textId="77777777" w:rsidTr="00B54DF0">
        <w:trPr>
          <w:trHeight w:val="6480"/>
        </w:trPr>
        <w:tc>
          <w:tcPr>
            <w:tcW w:w="7936" w:type="dxa"/>
            <w:noWrap/>
          </w:tcPr>
          <w:p w14:paraId="7844B44A" w14:textId="4DF3AF5E" w:rsidR="00076AC6" w:rsidRDefault="00CD7829" w:rsidP="005046A4">
            <w:pPr>
              <w:pStyle w:val="Author"/>
              <w:rPr>
                <w:noProof/>
              </w:rPr>
            </w:pPr>
            <w:r>
              <w:rPr>
                <w:noProof/>
              </w:rPr>
              <mc:AlternateContent>
                <mc:Choice Requires="wps">
                  <w:drawing>
                    <wp:anchor distT="0" distB="0" distL="114300" distR="114300" simplePos="0" relativeHeight="251659264" behindDoc="0" locked="0" layoutInCell="1" allowOverlap="1" wp14:anchorId="6E5517C3" wp14:editId="045F925D">
                      <wp:simplePos x="0" y="0"/>
                      <wp:positionH relativeFrom="column">
                        <wp:posOffset>2296492</wp:posOffset>
                      </wp:positionH>
                      <wp:positionV relativeFrom="paragraph">
                        <wp:posOffset>3598766</wp:posOffset>
                      </wp:positionV>
                      <wp:extent cx="2385391" cy="731520"/>
                      <wp:effectExtent l="0" t="0" r="0" b="0"/>
                      <wp:wrapNone/>
                      <wp:docPr id="137451247" name="Text Box 1"/>
                      <wp:cNvGraphicFramePr/>
                      <a:graphic xmlns:a="http://schemas.openxmlformats.org/drawingml/2006/main">
                        <a:graphicData uri="http://schemas.microsoft.com/office/word/2010/wordprocessingShape">
                          <wps:wsp>
                            <wps:cNvSpPr txBox="1"/>
                            <wps:spPr>
                              <a:xfrm>
                                <a:off x="0" y="0"/>
                                <a:ext cx="2385391" cy="731520"/>
                              </a:xfrm>
                              <a:prstGeom prst="rect">
                                <a:avLst/>
                              </a:prstGeom>
                              <a:noFill/>
                              <a:ln w="6350">
                                <a:noFill/>
                              </a:ln>
                            </wps:spPr>
                            <wps:txbx>
                              <w:txbxContent>
                                <w:p w14:paraId="27887000" w14:textId="6094CDE5" w:rsidR="00CD7829" w:rsidRPr="00CD7829" w:rsidRDefault="00CD7829">
                                  <w:pPr>
                                    <w:rPr>
                                      <w:bCs/>
                                      <w:color w:val="F2F2F2" w:themeColor="background1" w:themeShade="F2"/>
                                      <w:sz w:val="16"/>
                                      <w:szCs w:val="20"/>
                                      <w14:textOutline w14:w="6731" w14:cap="flat" w14:cmpd="sng" w14:algn="ctr">
                                        <w14:solidFill>
                                          <w14:schemeClr w14:val="bg1"/>
                                        </w14:solidFill>
                                        <w14:prstDash w14:val="solid"/>
                                        <w14:round/>
                                      </w14:textOutline>
                                    </w:rPr>
                                  </w:pPr>
                                  <w:r w:rsidRPr="00CD7829">
                                    <w:rPr>
                                      <w:bCs/>
                                      <w:color w:val="F2F2F2" w:themeColor="background1" w:themeShade="F2"/>
                                      <w:sz w:val="16"/>
                                      <w:szCs w:val="20"/>
                                      <w14:textOutline w14:w="6731" w14:cap="flat" w14:cmpd="sng" w14:algn="ctr">
                                        <w14:solidFill>
                                          <w14:schemeClr w14:val="bg1"/>
                                        </w14:solidFill>
                                        <w14:prstDash w14:val="solid"/>
                                        <w14:round/>
                                      </w14:textOutline>
                                    </w:rPr>
                                    <w:t>Artwork here created by Megan MacKinnon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517C3" id="_x0000_t202" coordsize="21600,21600" o:spt="202" path="m,l,21600r21600,l21600,xe">
                      <v:stroke joinstyle="miter"/>
                      <v:path gradientshapeok="t" o:connecttype="rect"/>
                    </v:shapetype>
                    <v:shape id="Text Box 1" o:spid="_x0000_s1027" type="#_x0000_t202" style="position:absolute;margin-left:180.85pt;margin-top:283.35pt;width:187.85pt;height:57.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" filled="f" stroked="f" strokeweight=".5pt">
                      <v:textbox>
                        <w:txbxContent>
                          <w:p w14:paraId="27887000" w14:textId="6094CDE5" w:rsidR="00CD7829" w:rsidRPr="00CD7829" w:rsidRDefault="00CD7829">
                            <w:pPr>
                              <w:rPr>
                                <w:bCs/>
                                <w:color w:val="F2F2F2" w:themeColor="background1" w:themeShade="F2"/>
                                <w:sz w:val="16"/>
                                <w:szCs w:val="20"/>
                                <w14:textOutline w14:w="6731" w14:cap="flat" w14:cmpd="sng" w14:algn="ctr">
                                  <w14:solidFill>
                                    <w14:schemeClr w14:val="bg1"/>
                                  </w14:solidFill>
                                  <w14:prstDash w14:val="solid"/>
                                  <w14:round/>
                                </w14:textOutline>
                              </w:rPr>
                            </w:pPr>
                            <w:r w:rsidRPr="00CD7829">
                              <w:rPr>
                                <w:bCs/>
                                <w:color w:val="F2F2F2" w:themeColor="background1" w:themeShade="F2"/>
                                <w:sz w:val="16"/>
                                <w:szCs w:val="20"/>
                                <w14:textOutline w14:w="6731" w14:cap="flat" w14:cmpd="sng" w14:algn="ctr">
                                  <w14:solidFill>
                                    <w14:schemeClr w14:val="bg1"/>
                                  </w14:solidFill>
                                  <w14:prstDash w14:val="solid"/>
                                  <w14:round/>
                                </w14:textOutline>
                              </w:rPr>
                              <w:t>Artwork here created by Megan MacKinnon</w:t>
                            </w:r>
                          </w:p>
                        </w:txbxContent>
                      </v:textbox>
                    </v:shape>
                  </w:pict>
                </mc:Fallback>
              </mc:AlternateContent>
            </w:r>
            <w:sdt>
              <w:sdtPr>
                <w:rPr>
                  <w:noProof/>
                </w:rPr>
                <w:id w:val="1331329742"/>
                <w:placeholder>
                  <w:docPart w:val="31603B0A069E4B35B49A431D29635D92"/>
                </w:placeholder>
                <w15:appearance w15:val="hidden"/>
              </w:sdtPr>
              <w:sdtEndPr/>
              <w:sdtContent>
                <w:r>
                  <w:rPr>
                    <w:noProof/>
                  </w:rPr>
                  <w:t>April’s Contributions</w:t>
                </w:r>
              </w:sdtContent>
            </w:sdt>
            <w:r w:rsidR="005046A4">
              <w:rPr>
                <w:noProof/>
              </w:rPr>
              <w:t xml:space="preserve"> </w:t>
            </w:r>
          </w:p>
        </w:tc>
        <w:tc>
          <w:tcPr>
            <w:tcW w:w="2864" w:type="dxa"/>
          </w:tcPr>
          <w:p w14:paraId="7EC57503" w14:textId="6C171E56" w:rsidR="00076AC6" w:rsidRDefault="00076AC6" w:rsidP="00EA52BC">
            <w:pPr>
              <w:pStyle w:val="Author"/>
              <w:rPr>
                <w:noProof/>
              </w:rPr>
            </w:pPr>
          </w:p>
        </w:tc>
      </w:tr>
    </w:tbl>
    <w:p w14:paraId="09E9ADD3" w14:textId="77777777" w:rsidR="005046A4" w:rsidRDefault="005046A4" w:rsidP="005046A4">
      <w:pPr>
        <w:pStyle w:val="Author"/>
        <w:spacing w:before="0"/>
      </w:pPr>
    </w:p>
    <w:p w14:paraId="64BE2655" w14:textId="77777777" w:rsidR="005046A4" w:rsidRDefault="005046A4" w:rsidP="005046A4">
      <w:pPr>
        <w:pStyle w:val="Author"/>
        <w:spacing w:before="0"/>
        <w:sectPr w:rsidR="005046A4" w:rsidSect="004C0A3C">
          <w:footerReference w:type="default" r:id="rId13"/>
          <w:headerReference w:type="first" r:id="rId14"/>
          <w:pgSz w:w="12240" w:h="15840"/>
          <w:pgMar w:top="945" w:right="720" w:bottom="720" w:left="720" w:header="720" w:footer="432" w:gutter="0"/>
          <w:pgNumType w:fmt="lowerRoman" w:start="1"/>
          <w:cols w:space="720"/>
          <w:titlePg/>
          <w:docGrid w:linePitch="360"/>
        </w:sectPr>
      </w:pPr>
    </w:p>
    <w:p w14:paraId="6DD16AEF" w14:textId="77777777" w:rsidR="00B54DF0" w:rsidRDefault="00045471" w:rsidP="00B54DF0">
      <w:pPr>
        <w:pStyle w:val="TOCHeading"/>
      </w:pPr>
      <w:sdt>
        <w:sdtPr>
          <w:id w:val="-560170921"/>
          <w:placeholder>
            <w:docPart w:val="9C8628181B9343E2AD02E3CA0712CA95"/>
          </w:placeholder>
          <w:showingPlcHdr/>
          <w15:appearance w15:val="hidden"/>
        </w:sdtPr>
        <w:sdtEndPr/>
        <w:sdtContent>
          <w:r w:rsidR="00B54DF0" w:rsidRPr="00B54DF0">
            <w:t>Table of</w:t>
          </w:r>
          <w:r w:rsidR="00B54DF0" w:rsidRPr="00B54DF0">
            <w:br/>
            <w:t>Contents</w:t>
          </w:r>
        </w:sdtContent>
      </w:sdt>
      <w:r w:rsidR="00B54DF0">
        <w:t xml:space="preserve"> </w:t>
      </w:r>
    </w:p>
    <w:tbl>
      <w:tblPr>
        <w:tblW w:w="9381" w:type="dxa"/>
        <w:tblBorders>
          <w:top w:val="single" w:sz="8" w:space="0" w:color="CDCDA8" w:themeColor="background2" w:themeShade="BF"/>
          <w:bottom w:val="single" w:sz="8" w:space="0" w:color="CDCDA8" w:themeColor="background2" w:themeShade="BF"/>
          <w:insideH w:val="single" w:sz="8" w:space="0" w:color="CDCDA8" w:themeColor="background2" w:themeShade="BF"/>
        </w:tblBorders>
        <w:tblLayout w:type="fixed"/>
        <w:tblLook w:val="0480" w:firstRow="0" w:lastRow="0" w:firstColumn="1" w:lastColumn="0" w:noHBand="0" w:noVBand="1"/>
      </w:tblPr>
      <w:tblGrid>
        <w:gridCol w:w="3261"/>
        <w:gridCol w:w="6120"/>
      </w:tblGrid>
      <w:tr w:rsidR="00B54DF0" w:rsidRPr="003E7D7C" w14:paraId="475CD3E5" w14:textId="77777777" w:rsidTr="00732EA2">
        <w:trPr>
          <w:trHeight w:val="1872"/>
        </w:trPr>
        <w:tc>
          <w:tcPr>
            <w:tcW w:w="3261" w:type="dxa"/>
            <w:vAlign w:val="center"/>
          </w:tcPr>
          <w:p w14:paraId="16004DC9" w14:textId="77777777" w:rsidR="00B54DF0" w:rsidRPr="00B54DF0" w:rsidRDefault="00B54DF0" w:rsidP="00B54DF0">
            <w:pPr>
              <w:pStyle w:val="TOCPageNumber"/>
            </w:pPr>
            <w:r w:rsidRPr="00B54DF0">
              <w:t>01</w:t>
            </w:r>
          </w:p>
        </w:tc>
        <w:tc>
          <w:tcPr>
            <w:tcW w:w="6120" w:type="dxa"/>
            <w:vAlign w:val="center"/>
          </w:tcPr>
          <w:p w14:paraId="24B4CE58" w14:textId="6DB7F178" w:rsidR="00B54DF0" w:rsidRPr="00B54DF0" w:rsidRDefault="00045471" w:rsidP="00B54DF0">
            <w:pPr>
              <w:pStyle w:val="TOCTItle"/>
            </w:pPr>
            <w:sdt>
              <w:sdtPr>
                <w:id w:val="562066898"/>
                <w:placeholder>
                  <w:docPart w:val="7D10B1F7390C4EBC9E15B4C38AF5775F"/>
                </w:placeholder>
                <w15:appearance w15:val="hidden"/>
              </w:sdtPr>
              <w:sdtEndPr/>
              <w:sdtContent>
                <w:r w:rsidR="00CD7829">
                  <w:t>Radio host prompts</w:t>
                </w:r>
              </w:sdtContent>
            </w:sdt>
            <w:r w:rsidR="00B54DF0" w:rsidRPr="00B54DF0">
              <w:t xml:space="preserve"> </w:t>
            </w:r>
          </w:p>
        </w:tc>
      </w:tr>
      <w:tr w:rsidR="00B54DF0" w:rsidRPr="003E7D7C" w14:paraId="690E8267" w14:textId="77777777" w:rsidTr="00732EA2">
        <w:trPr>
          <w:trHeight w:val="1872"/>
        </w:trPr>
        <w:tc>
          <w:tcPr>
            <w:tcW w:w="3261" w:type="dxa"/>
            <w:vAlign w:val="center"/>
          </w:tcPr>
          <w:p w14:paraId="4F39CE6F" w14:textId="77777777" w:rsidR="00B54DF0" w:rsidRPr="00B54DF0" w:rsidRDefault="00B54DF0" w:rsidP="00B54DF0">
            <w:pPr>
              <w:spacing w:before="0" w:line="240" w:lineRule="auto"/>
              <w:jc w:val="center"/>
              <w:rPr>
                <w:rFonts w:asciiTheme="majorHAnsi" w:hAnsiTheme="majorHAnsi"/>
                <w:b/>
                <w:bCs/>
                <w:caps/>
                <w:sz w:val="100"/>
                <w:szCs w:val="100"/>
              </w:rPr>
            </w:pPr>
            <w:r w:rsidRPr="00B54DF0">
              <w:rPr>
                <w:rFonts w:asciiTheme="majorHAnsi" w:hAnsiTheme="majorHAnsi"/>
                <w:b/>
                <w:bCs/>
                <w:caps/>
                <w:sz w:val="100"/>
                <w:szCs w:val="100"/>
              </w:rPr>
              <w:t>02</w:t>
            </w:r>
          </w:p>
        </w:tc>
        <w:tc>
          <w:tcPr>
            <w:tcW w:w="6120" w:type="dxa"/>
            <w:vAlign w:val="center"/>
          </w:tcPr>
          <w:p w14:paraId="77B154C8" w14:textId="10DBE0F0" w:rsidR="00B54DF0" w:rsidRPr="00B54DF0" w:rsidRDefault="00045471" w:rsidP="00B54DF0">
            <w:pPr>
              <w:pStyle w:val="TOCTItle"/>
            </w:pPr>
            <w:sdt>
              <w:sdtPr>
                <w:id w:val="-744946343"/>
                <w:placeholder>
                  <w:docPart w:val="1D31F4B2A7F240DEA99BB3CCD4271336"/>
                </w:placeholder>
                <w15:appearance w15:val="hidden"/>
              </w:sdtPr>
              <w:sdtEndPr/>
              <w:sdtContent>
                <w:r w:rsidR="00CD7829" w:rsidRPr="00CD7829">
                  <w:t>Player Tutorial Breakdown</w:t>
                </w:r>
              </w:sdtContent>
            </w:sdt>
            <w:r w:rsidR="00B54DF0" w:rsidRPr="00B54DF0">
              <w:t xml:space="preserve"> </w:t>
            </w:r>
          </w:p>
        </w:tc>
      </w:tr>
      <w:tr w:rsidR="00B54DF0" w:rsidRPr="003E7D7C" w14:paraId="50AB24CB" w14:textId="77777777" w:rsidTr="00732EA2">
        <w:trPr>
          <w:trHeight w:val="1872"/>
        </w:trPr>
        <w:tc>
          <w:tcPr>
            <w:tcW w:w="3261" w:type="dxa"/>
            <w:vAlign w:val="center"/>
          </w:tcPr>
          <w:p w14:paraId="6CAD8C19" w14:textId="2F3BC0D1" w:rsidR="00B54DF0" w:rsidRPr="00B54DF0" w:rsidRDefault="00B54DF0" w:rsidP="00B54DF0">
            <w:pPr>
              <w:spacing w:before="0" w:line="240" w:lineRule="auto"/>
              <w:jc w:val="center"/>
              <w:rPr>
                <w:rFonts w:asciiTheme="majorHAnsi" w:hAnsiTheme="majorHAnsi"/>
                <w:b/>
                <w:bCs/>
                <w:caps/>
                <w:sz w:val="100"/>
                <w:szCs w:val="100"/>
              </w:rPr>
            </w:pPr>
            <w:r w:rsidRPr="00B54DF0">
              <w:rPr>
                <w:rFonts w:asciiTheme="majorHAnsi" w:hAnsiTheme="majorHAnsi"/>
                <w:b/>
                <w:bCs/>
                <w:caps/>
                <w:sz w:val="100"/>
                <w:szCs w:val="100"/>
              </w:rPr>
              <w:t>03</w:t>
            </w:r>
            <w:r w:rsidR="007D3CEF">
              <w:rPr>
                <w:rFonts w:asciiTheme="majorHAnsi" w:hAnsiTheme="majorHAnsi"/>
                <w:b/>
                <w:bCs/>
                <w:caps/>
                <w:sz w:val="100"/>
                <w:szCs w:val="100"/>
              </w:rPr>
              <w:t>-04</w:t>
            </w:r>
          </w:p>
        </w:tc>
        <w:tc>
          <w:tcPr>
            <w:tcW w:w="6120" w:type="dxa"/>
            <w:vAlign w:val="center"/>
          </w:tcPr>
          <w:p w14:paraId="58E47D63" w14:textId="35D8E70A" w:rsidR="007D3CEF" w:rsidRPr="00B54DF0" w:rsidRDefault="00045471" w:rsidP="00B54DF0">
            <w:pPr>
              <w:pStyle w:val="TOCTItle"/>
            </w:pPr>
            <w:sdt>
              <w:sdtPr>
                <w:id w:val="761496323"/>
                <w:placeholder>
                  <w:docPart w:val="AE62C35066074498BCE7653BAC70AC0F"/>
                </w:placeholder>
                <w15:appearance w15:val="hidden"/>
              </w:sdtPr>
              <w:sdtEndPr/>
              <w:sdtContent>
                <w:r w:rsidR="00CD7829" w:rsidRPr="00CD7829">
                  <w:t>Character Cards</w:t>
                </w:r>
              </w:sdtContent>
            </w:sdt>
            <w:r w:rsidR="00B54DF0" w:rsidRPr="00B54DF0">
              <w:t xml:space="preserve"> </w:t>
            </w:r>
          </w:p>
        </w:tc>
      </w:tr>
    </w:tbl>
    <w:p w14:paraId="50AF53D1" w14:textId="77777777" w:rsidR="00B54DF0" w:rsidRDefault="00B54DF0" w:rsidP="00B54DF0"/>
    <w:p w14:paraId="712F4B1F" w14:textId="77777777" w:rsidR="00B54DF0" w:rsidRDefault="00B54DF0" w:rsidP="00B54DF0">
      <w:pPr>
        <w:sectPr w:rsidR="00B54DF0" w:rsidSect="00F652D7">
          <w:footerReference w:type="default" r:id="rId15"/>
          <w:headerReference w:type="first" r:id="rId16"/>
          <w:footerReference w:type="first" r:id="rId17"/>
          <w:pgSz w:w="12240" w:h="15840"/>
          <w:pgMar w:top="720" w:right="720" w:bottom="720" w:left="2880" w:header="720" w:footer="432" w:gutter="0"/>
          <w:pgNumType w:start="1"/>
          <w:cols w:space="720"/>
          <w:docGrid w:linePitch="360"/>
        </w:sectPr>
      </w:pPr>
    </w:p>
    <w:tbl>
      <w:tblPr>
        <w:tblStyle w:val="Generaltable"/>
        <w:tblW w:w="0" w:type="auto"/>
        <w:tblLayout w:type="fixed"/>
        <w:tblCellMar>
          <w:right w:w="0" w:type="dxa"/>
        </w:tblCellMar>
        <w:tblLook w:val="0620" w:firstRow="1" w:lastRow="0" w:firstColumn="0" w:lastColumn="0" w:noHBand="1" w:noVBand="1"/>
      </w:tblPr>
      <w:tblGrid>
        <w:gridCol w:w="4320"/>
        <w:gridCol w:w="4320"/>
      </w:tblGrid>
      <w:tr w:rsidR="00AA159F" w:rsidRPr="00F652D7" w14:paraId="48450BEB" w14:textId="77777777" w:rsidTr="00F652D7">
        <w:trPr>
          <w:cnfStyle w:val="100000000000" w:firstRow="1" w:lastRow="0" w:firstColumn="0" w:lastColumn="0" w:oddVBand="0" w:evenVBand="0" w:oddHBand="0" w:evenHBand="0" w:firstRowFirstColumn="0" w:firstRowLastColumn="0" w:lastRowFirstColumn="0" w:lastRowLastColumn="0"/>
          <w:trHeight w:val="2736"/>
        </w:trPr>
        <w:tc>
          <w:tcPr>
            <w:tcW w:w="8640" w:type="dxa"/>
            <w:gridSpan w:val="2"/>
            <w:tcBorders>
              <w:bottom w:val="single" w:sz="8" w:space="0" w:color="C9C9C9" w:themeColor="text2" w:themeTint="40"/>
            </w:tcBorders>
            <w:tcMar>
              <w:top w:w="0" w:type="dxa"/>
              <w:bottom w:w="0" w:type="dxa"/>
            </w:tcMar>
          </w:tcPr>
          <w:p w14:paraId="3E61C811" w14:textId="678B5617" w:rsidR="00AA159F" w:rsidRPr="00F652D7" w:rsidRDefault="00045471" w:rsidP="00F652D7">
            <w:pPr>
              <w:pStyle w:val="Heading1"/>
            </w:pPr>
            <w:sdt>
              <w:sdtPr>
                <w:id w:val="1235349103"/>
                <w:placeholder>
                  <w:docPart w:val="64BFA3A2E9834F9BA35F029F608CBA2F"/>
                </w:placeholder>
                <w15:appearance w15:val="hidden"/>
              </w:sdtPr>
              <w:sdtEndPr/>
              <w:sdtContent>
                <w:r w:rsidR="00CD7829" w:rsidRPr="00CD7829">
                  <w:rPr>
                    <w:bCs/>
                    <w:color w:val="75BB6E"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RADIO HOST-Prompts</w:t>
                </w:r>
              </w:sdtContent>
            </w:sdt>
            <w:r w:rsidR="000462F5" w:rsidRPr="00F652D7">
              <w:t xml:space="preserve"> </w:t>
            </w:r>
          </w:p>
        </w:tc>
      </w:tr>
      <w:tr w:rsidR="005F37FA" w:rsidRPr="003E7D7C" w14:paraId="08ADED14" w14:textId="77777777" w:rsidTr="00F652D7">
        <w:trPr>
          <w:trHeight w:hRule="exact" w:val="806"/>
        </w:trPr>
        <w:tc>
          <w:tcPr>
            <w:tcW w:w="8640" w:type="dxa"/>
            <w:gridSpan w:val="2"/>
            <w:tcBorders>
              <w:top w:val="single" w:sz="8" w:space="0" w:color="C9C9C9" w:themeColor="text2" w:themeTint="40"/>
              <w:bottom w:val="nil"/>
            </w:tcBorders>
            <w:vAlign w:val="center"/>
          </w:tcPr>
          <w:p w14:paraId="1BE704C0" w14:textId="77777777" w:rsidR="005F37FA" w:rsidRPr="00F652D7" w:rsidRDefault="00045471" w:rsidP="00F652D7">
            <w:pPr>
              <w:pStyle w:val="Heading2"/>
            </w:pPr>
            <w:sdt>
              <w:sdtPr>
                <w:id w:val="109870992"/>
                <w:placeholder>
                  <w:docPart w:val="46F243E85C9B49FFBC65BE044A99FC64"/>
                </w:placeholder>
                <w:showingPlcHdr/>
                <w15:appearance w15:val="hidden"/>
              </w:sdtPr>
              <w:sdtEndPr/>
              <w:sdtContent>
                <w:r w:rsidR="00F652D7" w:rsidRPr="00F652D7">
                  <w:t>A journey of risk &amp; reward</w:t>
                </w:r>
              </w:sdtContent>
            </w:sdt>
            <w:r w:rsidR="00F652D7">
              <w:t xml:space="preserve"> </w:t>
            </w:r>
          </w:p>
        </w:tc>
      </w:tr>
      <w:tr w:rsidR="00AA159F" w:rsidRPr="003E7D7C" w14:paraId="5240CDA1" w14:textId="77777777" w:rsidTr="00F652D7">
        <w:trPr>
          <w:trHeight w:val="993"/>
        </w:trPr>
        <w:tc>
          <w:tcPr>
            <w:tcW w:w="8640" w:type="dxa"/>
            <w:gridSpan w:val="2"/>
            <w:tcBorders>
              <w:top w:val="nil"/>
              <w:bottom w:val="single" w:sz="8" w:space="0" w:color="C9C9C9" w:themeColor="text2" w:themeTint="40"/>
            </w:tcBorders>
            <w:tcMar>
              <w:top w:w="0" w:type="dxa"/>
              <w:bottom w:w="0" w:type="dxa"/>
            </w:tcMar>
          </w:tcPr>
          <w:p w14:paraId="136CDC01" w14:textId="77777777" w:rsidR="574A59EF" w:rsidRDefault="00045471" w:rsidP="00F652D7">
            <w:sdt>
              <w:sdtPr>
                <w:alias w:val="Regular text:"/>
                <w:tag w:val="Regular text:"/>
                <w:id w:val="549572638"/>
                <w:placeholder>
                  <w:docPart w:val="59858AA516784990B79C640ECA234DF9"/>
                </w:placeholder>
                <w:temporary/>
                <w:showingPlcHdr/>
                <w15:appearance w15:val="hidden"/>
              </w:sdtPr>
              <w:sdtEndPr/>
              <w:sdtContent>
                <w:r w:rsidR="00AA159F" w:rsidRPr="00F652D7">
                  <w:t>To get started right away, just click any placeholder text (such as this)</w:t>
                </w:r>
                <w:r w:rsidR="00361E0D">
                  <w:t>,</w:t>
                </w:r>
                <w:r w:rsidR="00AA159F" w:rsidRPr="00F652D7">
                  <w:t xml:space="preserve"> and start typing.</w:t>
                </w:r>
              </w:sdtContent>
            </w:sdt>
            <w:r w:rsidR="00F652D7">
              <w:t xml:space="preserve"> </w:t>
            </w:r>
          </w:p>
        </w:tc>
      </w:tr>
      <w:tr w:rsidR="00AA159F" w:rsidRPr="003E7D7C" w14:paraId="0736A5E4" w14:textId="77777777" w:rsidTr="00F652D7">
        <w:trPr>
          <w:trHeight w:val="6624"/>
        </w:trPr>
        <w:tc>
          <w:tcPr>
            <w:tcW w:w="4320" w:type="dxa"/>
            <w:tcBorders>
              <w:top w:val="single" w:sz="8" w:space="0" w:color="C9C9C9" w:themeColor="text2" w:themeTint="40"/>
            </w:tcBorders>
            <w:shd w:val="clear" w:color="auto" w:fill="auto"/>
            <w:tcMar>
              <w:top w:w="0" w:type="dxa"/>
              <w:bottom w:w="0" w:type="dxa"/>
              <w:right w:w="288" w:type="dxa"/>
            </w:tcMar>
          </w:tcPr>
          <w:tbl>
            <w:tblPr>
              <w:tblStyle w:val="TableGrid"/>
              <w:tblW w:w="12107" w:type="dxa"/>
              <w:tblLayout w:type="fixed"/>
              <w:tblLook w:val="04A0" w:firstRow="1" w:lastRow="0" w:firstColumn="1" w:lastColumn="0" w:noHBand="0" w:noVBand="1"/>
            </w:tblPr>
            <w:tblGrid>
              <w:gridCol w:w="8217"/>
              <w:gridCol w:w="3890"/>
            </w:tblGrid>
            <w:tr w:rsidR="00CD7829" w14:paraId="359875A7" w14:textId="77777777" w:rsidTr="00CD7829">
              <w:trPr>
                <w:trHeight w:val="698"/>
              </w:trPr>
              <w:tc>
                <w:tcPr>
                  <w:tcW w:w="8217" w:type="dxa"/>
                </w:tcPr>
                <w:p w14:paraId="502E3938" w14:textId="6ADC94F2" w:rsidR="00CD7829" w:rsidRDefault="00CD7829" w:rsidP="00CD7829">
                  <w:r>
                    <w:t xml:space="preserve">                         </w:t>
                  </w:r>
                  <w:r w:rsidRPr="00CD7829">
                    <w:rPr>
                      <w:sz w:val="36"/>
                      <w:szCs w:val="44"/>
                    </w:rPr>
                    <w:t xml:space="preserve"> </w:t>
                  </w:r>
                  <w:r w:rsidRPr="00CD7829">
                    <w:rPr>
                      <w:color w:val="F98A37" w:themeColor="accent3"/>
                      <w:sz w:val="36"/>
                      <w:szCs w:val="44"/>
                    </w:rPr>
                    <w:t>Prompt</w:t>
                  </w:r>
                </w:p>
              </w:tc>
              <w:tc>
                <w:tcPr>
                  <w:tcW w:w="3890" w:type="dxa"/>
                </w:tcPr>
                <w:p w14:paraId="1855FB5A" w14:textId="77777777" w:rsidR="00CD7829" w:rsidRDefault="00CD7829" w:rsidP="00CD7829">
                  <w:pPr>
                    <w:jc w:val="center"/>
                  </w:pPr>
                </w:p>
              </w:tc>
            </w:tr>
            <w:tr w:rsidR="00CD7829" w14:paraId="4B33744A" w14:textId="77777777" w:rsidTr="00CD7829">
              <w:trPr>
                <w:trHeight w:val="715"/>
              </w:trPr>
              <w:tc>
                <w:tcPr>
                  <w:tcW w:w="8217" w:type="dxa"/>
                </w:tcPr>
                <w:p w14:paraId="7A62E946" w14:textId="77777777" w:rsidR="00CD7829" w:rsidRDefault="00CD7829" w:rsidP="00CD7829">
                  <w:pPr>
                    <w:spacing w:before="0" w:line="240" w:lineRule="auto"/>
                  </w:pPr>
                  <w:proofErr w:type="spellStart"/>
                  <w:r w:rsidRPr="00CD7829">
                    <w:t>G'Day</w:t>
                  </w:r>
                  <w:proofErr w:type="spellEnd"/>
                  <w:r w:rsidRPr="00CD7829">
                    <w:t xml:space="preserve"> everyone and welcome to the</w:t>
                  </w:r>
                </w:p>
                <w:p w14:paraId="611DB2E0" w14:textId="41621317" w:rsidR="00CD7829" w:rsidRDefault="00CD7829" w:rsidP="00CD7829">
                  <w:pPr>
                    <w:spacing w:before="0" w:line="240" w:lineRule="auto"/>
                  </w:pPr>
                  <w:r w:rsidRPr="00CD7829">
                    <w:t xml:space="preserve">Milky Way Cafe. We're </w:t>
                  </w:r>
                  <w:proofErr w:type="spellStart"/>
                  <w:r w:rsidRPr="00CD7829">
                    <w:t>lookin</w:t>
                  </w:r>
                  <w:proofErr w:type="spellEnd"/>
                  <w:r w:rsidRPr="00CD7829">
                    <w:t>' at quite</w:t>
                  </w:r>
                </w:p>
                <w:p w14:paraId="5A214A0E" w14:textId="6A831DC4" w:rsidR="00CD7829" w:rsidRDefault="00CD7829" w:rsidP="00CD7829">
                  <w:pPr>
                    <w:spacing w:before="0" w:line="240" w:lineRule="auto"/>
                  </w:pPr>
                  <w:r w:rsidRPr="00CD7829">
                    <w:t xml:space="preserve">the heatwave </w:t>
                  </w:r>
                  <w:proofErr w:type="spellStart"/>
                  <w:r w:rsidRPr="00CD7829">
                    <w:t>rollin</w:t>
                  </w:r>
                  <w:proofErr w:type="spellEnd"/>
                  <w:r w:rsidRPr="00CD7829">
                    <w:t>' through the</w:t>
                  </w:r>
                </w:p>
                <w:p w14:paraId="383D9804" w14:textId="4319D2D4" w:rsidR="00CD7829" w:rsidRDefault="00CD7829" w:rsidP="00CD7829">
                  <w:pPr>
                    <w:spacing w:before="0" w:line="240" w:lineRule="auto"/>
                  </w:pPr>
                  <w:r w:rsidRPr="00CD7829">
                    <w:t>far side of the universe, so it's best to</w:t>
                  </w:r>
                </w:p>
                <w:p w14:paraId="34E645DC" w14:textId="50B9D4B3" w:rsidR="00CD7829" w:rsidRDefault="00CD7829" w:rsidP="00CD7829">
                  <w:pPr>
                    <w:spacing w:before="0" w:line="240" w:lineRule="auto"/>
                  </w:pPr>
                  <w:r w:rsidRPr="00CD7829">
                    <w:t>stay hydrated and keep those bolts cool.</w:t>
                  </w:r>
                </w:p>
              </w:tc>
              <w:tc>
                <w:tcPr>
                  <w:tcW w:w="3890" w:type="dxa"/>
                </w:tcPr>
                <w:p w14:paraId="0112D9A0" w14:textId="77777777" w:rsidR="00CD7829" w:rsidRDefault="00CD7829" w:rsidP="00CD7829">
                  <w:pPr>
                    <w:jc w:val="center"/>
                  </w:pPr>
                </w:p>
              </w:tc>
            </w:tr>
            <w:tr w:rsidR="00CD7829" w14:paraId="74ED0E17" w14:textId="77777777" w:rsidTr="00CD7829">
              <w:trPr>
                <w:trHeight w:val="698"/>
              </w:trPr>
              <w:tc>
                <w:tcPr>
                  <w:tcW w:w="8217" w:type="dxa"/>
                </w:tcPr>
                <w:p w14:paraId="1DC827B8" w14:textId="77777777" w:rsidR="00CD7829" w:rsidRDefault="00CD7829" w:rsidP="00CD7829">
                  <w:pPr>
                    <w:spacing w:before="0" w:line="240" w:lineRule="auto"/>
                  </w:pPr>
                </w:p>
                <w:p w14:paraId="20C67323" w14:textId="77777777" w:rsidR="00CD7829" w:rsidRDefault="00CD7829" w:rsidP="00CD7829">
                  <w:pPr>
                    <w:spacing w:before="0" w:line="240" w:lineRule="auto"/>
                  </w:pPr>
                  <w:r>
                    <w:t>Better tighten up those oil pans, it looks like</w:t>
                  </w:r>
                </w:p>
                <w:p w14:paraId="10011853" w14:textId="033C7506" w:rsidR="00CD7829" w:rsidRDefault="00CD7829" w:rsidP="00CD7829">
                  <w:pPr>
                    <w:spacing w:before="0" w:line="240" w:lineRule="auto"/>
                  </w:pPr>
                  <w:r>
                    <w:t>It’s going to be a hot one!</w:t>
                  </w:r>
                </w:p>
              </w:tc>
              <w:tc>
                <w:tcPr>
                  <w:tcW w:w="3890" w:type="dxa"/>
                </w:tcPr>
                <w:p w14:paraId="150ED423" w14:textId="77777777" w:rsidR="00CD7829" w:rsidRDefault="00CD7829" w:rsidP="00CD7829">
                  <w:pPr>
                    <w:spacing w:before="0"/>
                    <w:jc w:val="center"/>
                  </w:pPr>
                </w:p>
              </w:tc>
            </w:tr>
            <w:tr w:rsidR="00CD7829" w14:paraId="11A2231D" w14:textId="77777777" w:rsidTr="00CD7829">
              <w:trPr>
                <w:trHeight w:val="698"/>
              </w:trPr>
              <w:tc>
                <w:tcPr>
                  <w:tcW w:w="8217" w:type="dxa"/>
                </w:tcPr>
                <w:p w14:paraId="6B131337" w14:textId="77777777" w:rsidR="00CD7829" w:rsidRDefault="00CD7829" w:rsidP="00CD7829">
                  <w:pPr>
                    <w:spacing w:before="0" w:line="240" w:lineRule="auto"/>
                  </w:pPr>
                </w:p>
                <w:p w14:paraId="2810E965" w14:textId="77777777" w:rsidR="00CD7829" w:rsidRDefault="00CD7829" w:rsidP="00CD7829">
                  <w:pPr>
                    <w:spacing w:before="0" w:line="240" w:lineRule="auto"/>
                  </w:pPr>
                  <w:r>
                    <w:t xml:space="preserve">Severe Ice Blasts are sweeping in today, </w:t>
                  </w:r>
                </w:p>
                <w:p w14:paraId="6103127A" w14:textId="77777777" w:rsidR="00CD7829" w:rsidRDefault="00CD7829" w:rsidP="00CD7829">
                  <w:pPr>
                    <w:spacing w:before="0" w:line="240" w:lineRule="auto"/>
                  </w:pPr>
                  <w:r>
                    <w:t xml:space="preserve">as Kruger 60 passes by our atmosphere. </w:t>
                  </w:r>
                </w:p>
                <w:p w14:paraId="755D4D51" w14:textId="77777777" w:rsidR="00CD7829" w:rsidRDefault="00CD7829" w:rsidP="00CD7829">
                  <w:pPr>
                    <w:spacing w:before="0" w:line="240" w:lineRule="auto"/>
                  </w:pPr>
                  <w:r>
                    <w:t>Keep those thermostats up or stay frozen</w:t>
                  </w:r>
                </w:p>
                <w:p w14:paraId="45427E38" w14:textId="66845250" w:rsidR="00CD7829" w:rsidRDefault="00CD7829" w:rsidP="00CD7829">
                  <w:pPr>
                    <w:spacing w:before="0" w:line="240" w:lineRule="auto"/>
                  </w:pPr>
                  <w:r>
                    <w:t>until ISON comes!</w:t>
                  </w:r>
                </w:p>
              </w:tc>
              <w:tc>
                <w:tcPr>
                  <w:tcW w:w="3890" w:type="dxa"/>
                </w:tcPr>
                <w:p w14:paraId="22F0F98C" w14:textId="77777777" w:rsidR="00CD7829" w:rsidRDefault="00CD7829" w:rsidP="00CD7829">
                  <w:pPr>
                    <w:spacing w:before="0"/>
                    <w:jc w:val="center"/>
                  </w:pPr>
                </w:p>
              </w:tc>
            </w:tr>
            <w:tr w:rsidR="00CD7829" w14:paraId="77F02BAB" w14:textId="77777777" w:rsidTr="00CD7829">
              <w:trPr>
                <w:trHeight w:val="715"/>
              </w:trPr>
              <w:tc>
                <w:tcPr>
                  <w:tcW w:w="8217" w:type="dxa"/>
                </w:tcPr>
                <w:p w14:paraId="2E03958E" w14:textId="77777777" w:rsidR="00CD7829" w:rsidRDefault="00CD7829" w:rsidP="00CD7829">
                  <w:pPr>
                    <w:spacing w:before="0" w:line="240" w:lineRule="auto"/>
                  </w:pPr>
                  <w:r>
                    <w:t xml:space="preserve">Better get those tire spikes on today, </w:t>
                  </w:r>
                </w:p>
                <w:p w14:paraId="786AFF11" w14:textId="77777777" w:rsidR="00CD7829" w:rsidRDefault="00CD7829" w:rsidP="00CD7829">
                  <w:pPr>
                    <w:spacing w:before="0" w:line="240" w:lineRule="auto"/>
                  </w:pPr>
                  <w:r>
                    <w:t xml:space="preserve">we’ve got a cold front coming in with </w:t>
                  </w:r>
                </w:p>
                <w:p w14:paraId="1429CC4E" w14:textId="5A8D43B3" w:rsidR="00CD7829" w:rsidRDefault="00CD7829" w:rsidP="00CD7829">
                  <w:pPr>
                    <w:spacing w:before="0" w:line="240" w:lineRule="auto"/>
                  </w:pPr>
                  <w:r>
                    <w:t>a snowy appearance later tonight!</w:t>
                  </w:r>
                </w:p>
              </w:tc>
              <w:tc>
                <w:tcPr>
                  <w:tcW w:w="3890" w:type="dxa"/>
                </w:tcPr>
                <w:p w14:paraId="228F8BBA" w14:textId="77777777" w:rsidR="00CD7829" w:rsidRDefault="00CD7829" w:rsidP="00CD7829">
                  <w:pPr>
                    <w:spacing w:before="0"/>
                    <w:jc w:val="center"/>
                  </w:pPr>
                </w:p>
              </w:tc>
            </w:tr>
            <w:tr w:rsidR="00CD7829" w14:paraId="13CE1B2F" w14:textId="77777777" w:rsidTr="00CD7829">
              <w:trPr>
                <w:trHeight w:val="698"/>
              </w:trPr>
              <w:tc>
                <w:tcPr>
                  <w:tcW w:w="8217" w:type="dxa"/>
                </w:tcPr>
                <w:p w14:paraId="17BCD577" w14:textId="77777777" w:rsidR="00CD7829" w:rsidRDefault="00CD7829" w:rsidP="00CD7829">
                  <w:pPr>
                    <w:spacing w:before="0" w:line="240" w:lineRule="auto"/>
                  </w:pPr>
                  <w:r>
                    <w:t xml:space="preserve">Good morning, everyone! Today feels like </w:t>
                  </w:r>
                </w:p>
                <w:p w14:paraId="6312C9AF" w14:textId="77777777" w:rsidR="00CD7829" w:rsidRDefault="00CD7829" w:rsidP="00CD7829">
                  <w:pPr>
                    <w:spacing w:before="0" w:line="240" w:lineRule="auto"/>
                  </w:pPr>
                  <w:r>
                    <w:t>a nice day to relax, snack on some sweets,</w:t>
                  </w:r>
                </w:p>
                <w:p w14:paraId="103571B4" w14:textId="62D02766" w:rsidR="00CD7829" w:rsidRDefault="00CD7829" w:rsidP="00CD7829">
                  <w:pPr>
                    <w:spacing w:before="0" w:line="240" w:lineRule="auto"/>
                  </w:pPr>
                  <w:r>
                    <w:t>and enjoy the galaxy.</w:t>
                  </w:r>
                </w:p>
                <w:p w14:paraId="53C83BCD" w14:textId="77777777" w:rsidR="00CD7829" w:rsidRDefault="00CD7829" w:rsidP="00CD7829">
                  <w:pPr>
                    <w:spacing w:before="0" w:line="240" w:lineRule="auto"/>
                  </w:pPr>
                </w:p>
              </w:tc>
              <w:tc>
                <w:tcPr>
                  <w:tcW w:w="3890" w:type="dxa"/>
                </w:tcPr>
                <w:p w14:paraId="43AB0AE7" w14:textId="77777777" w:rsidR="00CD7829" w:rsidRDefault="00CD7829" w:rsidP="00CD7829">
                  <w:pPr>
                    <w:spacing w:before="0"/>
                    <w:jc w:val="center"/>
                  </w:pPr>
                </w:p>
              </w:tc>
            </w:tr>
            <w:tr w:rsidR="00CD7829" w14:paraId="4EE3403E" w14:textId="77777777" w:rsidTr="00CD7829">
              <w:trPr>
                <w:trHeight w:val="698"/>
              </w:trPr>
              <w:tc>
                <w:tcPr>
                  <w:tcW w:w="8217" w:type="dxa"/>
                </w:tcPr>
                <w:p w14:paraId="03513B5D" w14:textId="77777777" w:rsidR="00CD7829" w:rsidRDefault="00CD7829" w:rsidP="00CD7829">
                  <w:pPr>
                    <w:spacing w:before="0" w:line="240" w:lineRule="auto"/>
                  </w:pPr>
                  <w:r>
                    <w:t xml:space="preserve">Today is not looking good, our radio host </w:t>
                  </w:r>
                </w:p>
                <w:p w14:paraId="7DBD037F" w14:textId="77777777" w:rsidR="00CD7829" w:rsidRDefault="00CD7829" w:rsidP="00CD7829">
                  <w:pPr>
                    <w:spacing w:before="0" w:line="240" w:lineRule="auto"/>
                  </w:pPr>
                  <w:r>
                    <w:t>woke up on the wrong side of the bed</w:t>
                  </w:r>
                </w:p>
                <w:p w14:paraId="1B1DCB3D" w14:textId="5E5F012D" w:rsidR="00CD7829" w:rsidRDefault="00CD7829" w:rsidP="00CD7829">
                  <w:pPr>
                    <w:spacing w:before="0" w:line="240" w:lineRule="auto"/>
                  </w:pPr>
                  <w:r>
                    <w:t xml:space="preserve"> so no announcement will be made today.</w:t>
                  </w:r>
                </w:p>
                <w:p w14:paraId="64F596B0" w14:textId="77777777" w:rsidR="00CD7829" w:rsidRDefault="00CD7829" w:rsidP="00CD7829">
                  <w:pPr>
                    <w:spacing w:before="0" w:line="240" w:lineRule="auto"/>
                  </w:pPr>
                </w:p>
              </w:tc>
              <w:tc>
                <w:tcPr>
                  <w:tcW w:w="3890" w:type="dxa"/>
                </w:tcPr>
                <w:p w14:paraId="3CA2DC1E" w14:textId="77777777" w:rsidR="00CD7829" w:rsidRDefault="00CD7829" w:rsidP="00CD7829">
                  <w:pPr>
                    <w:spacing w:before="0"/>
                    <w:jc w:val="center"/>
                  </w:pPr>
                </w:p>
              </w:tc>
            </w:tr>
          </w:tbl>
          <w:p w14:paraId="1B1D8D54" w14:textId="267D3A99" w:rsidR="00AA159F" w:rsidRPr="00AA159F" w:rsidRDefault="00AA159F" w:rsidP="00CD7829">
            <w:pPr>
              <w:jc w:val="center"/>
            </w:pPr>
          </w:p>
        </w:tc>
        <w:tc>
          <w:tcPr>
            <w:tcW w:w="4320" w:type="dxa"/>
            <w:tcBorders>
              <w:top w:val="single" w:sz="8" w:space="0" w:color="C9C9C9" w:themeColor="text2" w:themeTint="40"/>
            </w:tcBorders>
            <w:tcMar>
              <w:top w:w="0" w:type="dxa"/>
              <w:bottom w:w="0" w:type="dxa"/>
              <w:right w:w="288" w:type="dxa"/>
            </w:tcMar>
          </w:tcPr>
          <w:tbl>
            <w:tblPr>
              <w:tblStyle w:val="TableGrid"/>
              <w:tblW w:w="4322" w:type="dxa"/>
              <w:tblLayout w:type="fixed"/>
              <w:tblLook w:val="04A0" w:firstRow="1" w:lastRow="0" w:firstColumn="1" w:lastColumn="0" w:noHBand="0" w:noVBand="1"/>
            </w:tblPr>
            <w:tblGrid>
              <w:gridCol w:w="4322"/>
            </w:tblGrid>
            <w:tr w:rsidR="00CD7829" w14:paraId="44438CA8" w14:textId="77777777" w:rsidTr="00CD7829">
              <w:trPr>
                <w:trHeight w:val="671"/>
              </w:trPr>
              <w:tc>
                <w:tcPr>
                  <w:tcW w:w="4322" w:type="dxa"/>
                </w:tcPr>
                <w:p w14:paraId="21B55326" w14:textId="4CCAFAFB" w:rsidR="00CD7829" w:rsidRDefault="00CD7829" w:rsidP="00CD7829">
                  <w:pPr>
                    <w:tabs>
                      <w:tab w:val="left" w:pos="4498"/>
                    </w:tabs>
                    <w:ind w:right="465"/>
                    <w:jc w:val="center"/>
                  </w:pPr>
                  <w:r w:rsidRPr="00CD7829">
                    <w:rPr>
                      <w:color w:val="F98A37" w:themeColor="accent3"/>
                      <w:sz w:val="36"/>
                      <w:szCs w:val="44"/>
                    </w:rPr>
                    <w:t>Meaning</w:t>
                  </w:r>
                </w:p>
              </w:tc>
            </w:tr>
            <w:tr w:rsidR="00CD7829" w14:paraId="0686EADD" w14:textId="77777777" w:rsidTr="00CD7829">
              <w:trPr>
                <w:trHeight w:val="1276"/>
              </w:trPr>
              <w:tc>
                <w:tcPr>
                  <w:tcW w:w="4322" w:type="dxa"/>
                </w:tcPr>
                <w:p w14:paraId="6E77D72E" w14:textId="0ADE18E3" w:rsidR="00CD7829" w:rsidRDefault="00CD7829" w:rsidP="00CD7829">
                  <w:r>
                    <w:t>Extreme heat-Coldest options available for drinks</w:t>
                  </w:r>
                </w:p>
              </w:tc>
            </w:tr>
            <w:tr w:rsidR="00CD7829" w14:paraId="1714C211" w14:textId="77777777" w:rsidTr="00CD7829">
              <w:trPr>
                <w:trHeight w:val="686"/>
              </w:trPr>
              <w:tc>
                <w:tcPr>
                  <w:tcW w:w="4322" w:type="dxa"/>
                </w:tcPr>
                <w:p w14:paraId="00ECCA2D" w14:textId="5E43E953" w:rsidR="00CD7829" w:rsidRDefault="00CD7829" w:rsidP="00CD7829">
                  <w:pPr>
                    <w:jc w:val="center"/>
                  </w:pPr>
                  <w:r>
                    <w:t>Cold materials will be asked for most often</w:t>
                  </w:r>
                </w:p>
              </w:tc>
            </w:tr>
            <w:tr w:rsidR="00CD7829" w14:paraId="67CEA7F4" w14:textId="77777777" w:rsidTr="00CD7829">
              <w:trPr>
                <w:trHeight w:val="1262"/>
              </w:trPr>
              <w:tc>
                <w:tcPr>
                  <w:tcW w:w="4322" w:type="dxa"/>
                </w:tcPr>
                <w:p w14:paraId="2313CB5A" w14:textId="77777777" w:rsidR="00CD7829" w:rsidRDefault="00CD7829" w:rsidP="00CD7829">
                  <w:pPr>
                    <w:spacing w:before="0" w:line="240" w:lineRule="auto"/>
                  </w:pPr>
                  <w:r w:rsidRPr="00CD7829">
                    <w:rPr>
                      <w:color w:val="6AC7C9" w:themeColor="accent2"/>
                    </w:rPr>
                    <w:t>Kruger</w:t>
                  </w:r>
                  <w:r>
                    <w:t>=Cold</w:t>
                  </w:r>
                </w:p>
                <w:p w14:paraId="114E09B3" w14:textId="45CB5C97" w:rsidR="00CD7829" w:rsidRDefault="00CD7829" w:rsidP="00CD7829">
                  <w:pPr>
                    <w:spacing w:before="0" w:line="240" w:lineRule="auto"/>
                  </w:pPr>
                  <w:r w:rsidRPr="00CD7829">
                    <w:rPr>
                      <w:color w:val="FF0000"/>
                    </w:rPr>
                    <w:t>ISON</w:t>
                  </w:r>
                  <w:r>
                    <w:t>=Hot-can pass through the sun’s atmosphere. Both are comets.</w:t>
                  </w:r>
                </w:p>
                <w:p w14:paraId="1265D5FB" w14:textId="79D6C26F" w:rsidR="00CD7829" w:rsidRDefault="00CD7829" w:rsidP="00CD7829">
                  <w:pPr>
                    <w:spacing w:before="0" w:line="240" w:lineRule="auto"/>
                    <w:jc w:val="center"/>
                  </w:pPr>
                  <w:r>
                    <w:t>Extreme cold, drinks with the spiciest option available</w:t>
                  </w:r>
                </w:p>
              </w:tc>
            </w:tr>
            <w:tr w:rsidR="00CD7829" w14:paraId="01C03EC4" w14:textId="77777777" w:rsidTr="00CD7829">
              <w:trPr>
                <w:trHeight w:val="737"/>
              </w:trPr>
              <w:tc>
                <w:tcPr>
                  <w:tcW w:w="4322" w:type="dxa"/>
                </w:tcPr>
                <w:p w14:paraId="7E0E32D0" w14:textId="1E1060A7" w:rsidR="00CD7829" w:rsidRDefault="00CD7829" w:rsidP="00CD7829">
                  <w:pPr>
                    <w:spacing w:line="240" w:lineRule="auto"/>
                    <w:jc w:val="center"/>
                  </w:pPr>
                  <w:r>
                    <w:t>Spicy materials will be asked for more often</w:t>
                  </w:r>
                </w:p>
              </w:tc>
            </w:tr>
            <w:tr w:rsidR="00CD7829" w14:paraId="47F49B55" w14:textId="77777777" w:rsidTr="00CD7829">
              <w:trPr>
                <w:trHeight w:val="951"/>
              </w:trPr>
              <w:tc>
                <w:tcPr>
                  <w:tcW w:w="4322" w:type="dxa"/>
                </w:tcPr>
                <w:p w14:paraId="47349994" w14:textId="08FD7F1F" w:rsidR="00CD7829" w:rsidRDefault="00CD7829" w:rsidP="00CD7829">
                  <w:pPr>
                    <w:jc w:val="center"/>
                  </w:pPr>
                  <w:r>
                    <w:t>Sweeter ingredients will be used</w:t>
                  </w:r>
                </w:p>
              </w:tc>
            </w:tr>
            <w:tr w:rsidR="00CD7829" w14:paraId="7BEC61BA" w14:textId="77777777" w:rsidTr="00CD7829">
              <w:trPr>
                <w:trHeight w:val="981"/>
              </w:trPr>
              <w:tc>
                <w:tcPr>
                  <w:tcW w:w="4322" w:type="dxa"/>
                </w:tcPr>
                <w:p w14:paraId="0DF7F12F" w14:textId="40657318" w:rsidR="00CD7829" w:rsidRDefault="00CD7829" w:rsidP="00CD7829">
                  <w:pPr>
                    <w:jc w:val="center"/>
                  </w:pPr>
                  <w:r>
                    <w:t>Bitter ingredients will be used</w:t>
                  </w:r>
                </w:p>
              </w:tc>
            </w:tr>
          </w:tbl>
          <w:p w14:paraId="57C3A24F" w14:textId="09D75FA7" w:rsidR="00AA159F" w:rsidRDefault="00AA159F" w:rsidP="00CD7829">
            <w:pPr>
              <w:jc w:val="center"/>
            </w:pPr>
          </w:p>
        </w:tc>
      </w:tr>
    </w:tbl>
    <w:p w14:paraId="5686D29A" w14:textId="77777777" w:rsidR="00C36963" w:rsidRDefault="00C36963" w:rsidP="00D93470">
      <w:pPr>
        <w:pStyle w:val="ListBullet"/>
        <w:numPr>
          <w:ilvl w:val="0"/>
          <w:numId w:val="0"/>
        </w:numPr>
      </w:pPr>
    </w:p>
    <w:p w14:paraId="5F407BE8" w14:textId="77777777" w:rsidR="00CD7829" w:rsidRDefault="00CD7829" w:rsidP="00CD7829"/>
    <w:p w14:paraId="47DE5BBB" w14:textId="77777777" w:rsidR="00CD7829" w:rsidRPr="00432C3B" w:rsidRDefault="00CD7829" w:rsidP="00CD7829">
      <w:pPr>
        <w:rPr>
          <w:i/>
          <w:iCs/>
        </w:rPr>
      </w:pPr>
      <w:r w:rsidRPr="00432C3B">
        <w:rPr>
          <w:i/>
          <w:iCs/>
        </w:rPr>
        <w:t>*More prompts will be available once our ingredient list is confirmed and completed.</w:t>
      </w:r>
    </w:p>
    <w:p w14:paraId="0D4A2F52" w14:textId="77777777" w:rsidR="00F652D7" w:rsidRDefault="00F652D7" w:rsidP="00D93470">
      <w:pPr>
        <w:pStyle w:val="ListBullet"/>
        <w:numPr>
          <w:ilvl w:val="0"/>
          <w:numId w:val="0"/>
        </w:numPr>
        <w:sectPr w:rsidR="00F652D7" w:rsidSect="00F652D7">
          <w:pgSz w:w="12240" w:h="15840"/>
          <w:pgMar w:top="720" w:right="720" w:bottom="720" w:left="2880" w:header="720" w:footer="432" w:gutter="0"/>
          <w:pgNumType w:start="1"/>
          <w:cols w:space="720"/>
          <w:docGrid w:linePitch="360"/>
        </w:sectPr>
      </w:pPr>
    </w:p>
    <w:tbl>
      <w:tblPr>
        <w:tblStyle w:val="Generaltable"/>
        <w:tblW w:w="8641" w:type="dxa"/>
        <w:tblLayout w:type="fixed"/>
        <w:tblCellMar>
          <w:right w:w="0" w:type="dxa"/>
        </w:tblCellMar>
        <w:tblLook w:val="0620" w:firstRow="1" w:lastRow="0" w:firstColumn="0" w:lastColumn="0" w:noHBand="1" w:noVBand="1"/>
      </w:tblPr>
      <w:tblGrid>
        <w:gridCol w:w="4321"/>
        <w:gridCol w:w="4320"/>
      </w:tblGrid>
      <w:tr w:rsidR="00F44A7A" w:rsidRPr="003E7D7C" w14:paraId="6F2C010B" w14:textId="77777777" w:rsidTr="00F652D7">
        <w:trPr>
          <w:cnfStyle w:val="100000000000" w:firstRow="1" w:lastRow="0" w:firstColumn="0" w:lastColumn="0" w:oddVBand="0" w:evenVBand="0" w:oddHBand="0" w:evenHBand="0" w:firstRowFirstColumn="0" w:firstRowLastColumn="0" w:lastRowFirstColumn="0" w:lastRowLastColumn="0"/>
          <w:trHeight w:val="2736"/>
        </w:trPr>
        <w:tc>
          <w:tcPr>
            <w:tcW w:w="8641" w:type="dxa"/>
            <w:gridSpan w:val="2"/>
            <w:tcBorders>
              <w:bottom w:val="single" w:sz="8" w:space="0" w:color="C9C9C9" w:themeColor="text2" w:themeTint="40"/>
            </w:tcBorders>
            <w:tcMar>
              <w:top w:w="0" w:type="dxa"/>
              <w:bottom w:w="0" w:type="dxa"/>
            </w:tcMar>
          </w:tcPr>
          <w:p w14:paraId="72061A4D" w14:textId="42AD1EE2" w:rsidR="00F44A7A" w:rsidRPr="00CD7829" w:rsidRDefault="00045471" w:rsidP="00F652D7">
            <w:pPr>
              <w:pStyle w:val="Heading1"/>
              <w:rPr>
                <w:rStyle w:val="Emphasis"/>
                <w:bCs/>
                <w:iCs w:val="0"/>
                <w:color w:val="2A2A2A" w:themeColor="text2"/>
              </w:rPr>
            </w:pPr>
            <w:sdt>
              <w:sdtPr>
                <w:rPr>
                  <w:bCs/>
                  <w:iCs/>
                  <w:color w:val="EB130B" w:themeColor="accent1" w:themeShade="BF"/>
                </w:rPr>
                <w:id w:val="-1344468042"/>
                <w:placeholder>
                  <w:docPart w:val="7FBB5586B0564E1591210EECEB987EBC"/>
                </w:placeholder>
                <w15:appearance w15:val="hidden"/>
              </w:sdtPr>
              <w:sdtEndPr>
                <w:rPr>
                  <w:rStyle w:val="Emphasis"/>
                </w:rPr>
              </w:sdtEndPr>
              <w:sdtContent>
                <w:r w:rsidR="00CD7829" w:rsidRPr="00CD7829">
                  <w:rPr>
                    <w:bCs/>
                    <w:color w:val="75BB6E"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Player Tutorial Breakdown</w:t>
                </w:r>
              </w:sdtContent>
            </w:sdt>
            <w:r w:rsidR="00F652D7" w:rsidRPr="00CD7829">
              <w:rPr>
                <w:rStyle w:val="Emphasis"/>
                <w:bCs/>
                <w:iCs w:val="0"/>
                <w:color w:val="2A2A2A" w:themeColor="text2"/>
              </w:rPr>
              <w:t xml:space="preserve"> </w:t>
            </w:r>
          </w:p>
        </w:tc>
      </w:tr>
      <w:tr w:rsidR="00F44A7A" w:rsidRPr="003E7D7C" w14:paraId="1EFEA82D" w14:textId="77777777" w:rsidTr="00F652D7">
        <w:trPr>
          <w:trHeight w:val="1008"/>
        </w:trPr>
        <w:tc>
          <w:tcPr>
            <w:tcW w:w="8641" w:type="dxa"/>
            <w:gridSpan w:val="2"/>
            <w:tcBorders>
              <w:top w:val="single" w:sz="8" w:space="0" w:color="C9C9C9" w:themeColor="text2" w:themeTint="40"/>
              <w:bottom w:val="nil"/>
            </w:tcBorders>
            <w:tcMar>
              <w:top w:w="0" w:type="dxa"/>
              <w:bottom w:w="0" w:type="dxa"/>
            </w:tcMar>
            <w:vAlign w:val="center"/>
          </w:tcPr>
          <w:p w14:paraId="0630F39E" w14:textId="77777777" w:rsidR="00F44A7A" w:rsidRPr="00285A7C" w:rsidRDefault="00045471" w:rsidP="00F652D7">
            <w:pPr>
              <w:pStyle w:val="Heading2"/>
            </w:pPr>
            <w:sdt>
              <w:sdtPr>
                <w:id w:val="641862901"/>
                <w:placeholder>
                  <w:docPart w:val="503CF92907364A5F87E0D2B22D2A16B1"/>
                </w:placeholder>
                <w:showingPlcHdr/>
                <w15:appearance w15:val="hidden"/>
              </w:sdtPr>
              <w:sdtEndPr/>
              <w:sdtContent>
                <w:r w:rsidR="00F652D7" w:rsidRPr="00F652D7">
                  <w:t>DIY Myths &amp; MYSTERIEs</w:t>
                </w:r>
              </w:sdtContent>
            </w:sdt>
            <w:r w:rsidR="00F652D7">
              <w:t xml:space="preserve"> </w:t>
            </w:r>
          </w:p>
        </w:tc>
      </w:tr>
      <w:tr w:rsidR="007D3CEF" w:rsidRPr="003E7D7C" w14:paraId="6A49DA0C" w14:textId="77777777" w:rsidTr="00F652D7">
        <w:trPr>
          <w:trHeight w:val="2995"/>
        </w:trPr>
        <w:tc>
          <w:tcPr>
            <w:tcW w:w="4321" w:type="dxa"/>
            <w:tcBorders>
              <w:top w:val="nil"/>
              <w:bottom w:val="single" w:sz="8" w:space="0" w:color="C9C9C9" w:themeColor="text2" w:themeTint="40"/>
            </w:tcBorders>
            <w:tcMar>
              <w:top w:w="0" w:type="dxa"/>
              <w:bottom w:w="0" w:type="dxa"/>
              <w:right w:w="288" w:type="dxa"/>
            </w:tcMar>
          </w:tcPr>
          <w:p w14:paraId="2A868D88" w14:textId="3CDF7B9A" w:rsidR="007D3CEF" w:rsidRPr="004F4112" w:rsidRDefault="007D3CEF" w:rsidP="007D3CEF">
            <w:r w:rsidRPr="00450913">
              <w:t>Upon loading the game, the player will be confronted with the issue of other employees not showing up, so it’s left to you, the barista-bot! You have no idea what you’re doing so your first challenge is to hook up to the “sign-in terminal” and “download” the programming for your controls. Basic controls will be displayed through a pop-up HUD and locations of the various workstations and ingredients will be highlighted on the map. This basic play information will be available at any time through the main menu.</w:t>
            </w:r>
          </w:p>
        </w:tc>
        <w:tc>
          <w:tcPr>
            <w:tcW w:w="4320" w:type="dxa"/>
            <w:tcBorders>
              <w:top w:val="nil"/>
              <w:bottom w:val="single" w:sz="8" w:space="0" w:color="C9C9C9" w:themeColor="text2" w:themeTint="40"/>
            </w:tcBorders>
            <w:tcMar>
              <w:top w:w="0" w:type="dxa"/>
              <w:bottom w:w="0" w:type="dxa"/>
              <w:right w:w="288" w:type="dxa"/>
            </w:tcMar>
          </w:tcPr>
          <w:p w14:paraId="19064119" w14:textId="77777777" w:rsidR="007D3CEF" w:rsidRDefault="007D3CEF" w:rsidP="007D3CEF"/>
          <w:p w14:paraId="3EA4E393" w14:textId="77777777" w:rsidR="007D3CEF" w:rsidRDefault="007D3CEF" w:rsidP="007D3CEF"/>
          <w:p w14:paraId="6D434809" w14:textId="77777777" w:rsidR="007D3CEF" w:rsidRDefault="007D3CEF" w:rsidP="007D3CEF"/>
          <w:p w14:paraId="27BF06A7" w14:textId="77777777" w:rsidR="007D3CEF" w:rsidRDefault="007D3CEF" w:rsidP="007D3CEF"/>
          <w:p w14:paraId="4A78C655" w14:textId="77777777" w:rsidR="007D3CEF" w:rsidRDefault="007D3CEF" w:rsidP="007D3CEF"/>
          <w:p w14:paraId="1F263C95" w14:textId="77777777" w:rsidR="007D3CEF" w:rsidRDefault="007D3CEF" w:rsidP="007D3CEF"/>
          <w:p w14:paraId="4F1EC3C9" w14:textId="206ECE1A" w:rsidR="007D3CEF" w:rsidRPr="004F4112" w:rsidRDefault="007D3CEF" w:rsidP="007D3CEF">
            <w:r>
              <w:rPr>
                <w:rFonts w:ascii="Arial" w:hAnsi="Arial" w:cs="Arial"/>
                <w:noProof/>
                <w:color w:val="000000"/>
                <w:bdr w:val="none" w:sz="0" w:space="0" w:color="auto" w:frame="1"/>
              </w:rPr>
              <w:drawing>
                <wp:inline distT="0" distB="0" distL="0" distR="0" wp14:anchorId="4BC078C9" wp14:editId="02B2C797">
                  <wp:extent cx="2645690" cy="2130011"/>
                  <wp:effectExtent l="0" t="0" r="2540" b="381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643" cy="2173448"/>
                          </a:xfrm>
                          <a:prstGeom prst="rect">
                            <a:avLst/>
                          </a:prstGeom>
                          <a:noFill/>
                          <a:ln>
                            <a:noFill/>
                          </a:ln>
                        </pic:spPr>
                      </pic:pic>
                    </a:graphicData>
                  </a:graphic>
                </wp:inline>
              </w:drawing>
            </w:r>
            <w:r w:rsidRPr="00450913">
              <w:t xml:space="preserve"> </w:t>
            </w:r>
          </w:p>
        </w:tc>
      </w:tr>
      <w:tr w:rsidR="00F44A7A" w:rsidRPr="003E7D7C" w14:paraId="3ECA6DBD" w14:textId="77777777" w:rsidTr="007D3CEF">
        <w:trPr>
          <w:trHeight w:val="3385"/>
        </w:trPr>
        <w:tc>
          <w:tcPr>
            <w:tcW w:w="8641" w:type="dxa"/>
            <w:gridSpan w:val="2"/>
            <w:tcBorders>
              <w:top w:val="single" w:sz="8" w:space="0" w:color="C9C9C9" w:themeColor="text2" w:themeTint="40"/>
              <w:bottom w:val="nil"/>
            </w:tcBorders>
            <w:tcMar>
              <w:top w:w="0" w:type="dxa"/>
              <w:bottom w:w="0" w:type="dxa"/>
            </w:tcMar>
            <w:vAlign w:val="center"/>
          </w:tcPr>
          <w:sdt>
            <w:sdtPr>
              <w:id w:val="-905530870"/>
              <w:placeholder>
                <w:docPart w:val="40E46AABA6BB411FACF6D89EFBA9AB13"/>
              </w:placeholder>
              <w15:appearance w15:val="hidden"/>
            </w:sdtPr>
            <w:sdtEndPr/>
            <w:sdtContent>
              <w:p w14:paraId="5558A32B" w14:textId="282247FA" w:rsidR="007D3CEF" w:rsidRPr="007D3CEF" w:rsidRDefault="007D3CEF" w:rsidP="007D3CEF">
                <w:pPr>
                  <w:pStyle w:val="Quotes"/>
                  <w:spacing w:after="0"/>
                  <w:rPr>
                    <w:sz w:val="32"/>
                    <w:szCs w:val="24"/>
                  </w:rPr>
                </w:pPr>
                <w:r w:rsidRPr="007D3CEF">
                  <w:rPr>
                    <w:sz w:val="32"/>
                    <w:szCs w:val="24"/>
                  </w:rPr>
                  <w:t>First time loading in</w:t>
                </w:r>
              </w:p>
              <w:p w14:paraId="36D5E545" w14:textId="77777777" w:rsidR="007D3CEF" w:rsidRDefault="007D3CEF" w:rsidP="007D3CEF">
                <w:r>
                  <w:t xml:space="preserve">“We’ll </w:t>
                </w:r>
                <w:proofErr w:type="spellStart"/>
                <w:r>
                  <w:t>its</w:t>
                </w:r>
                <w:proofErr w:type="spellEnd"/>
                <w:r>
                  <w:t xml:space="preserve"> about time you decided to show up. Have you ever had to deal with customers before they’ve had their coffee? Theres no time to go through how to do your job so hook up to that terminal over there and download your duties. Get to work!”</w:t>
                </w:r>
              </w:p>
              <w:p w14:paraId="7C8BB20C" w14:textId="77777777" w:rsidR="007D3CEF" w:rsidRDefault="007D3CEF" w:rsidP="007D3CEF">
                <w:pPr>
                  <w:rPr>
                    <w:i/>
                    <w:iCs/>
                  </w:rPr>
                </w:pPr>
                <w:r w:rsidRPr="000C7FC2">
                  <w:rPr>
                    <w:i/>
                    <w:iCs/>
                  </w:rPr>
                  <w:t>*At this time the player will see layouts for controls on controller or keyboard &amp; mouse</w:t>
                </w:r>
              </w:p>
              <w:p w14:paraId="3B85B7E4" w14:textId="18D31D07" w:rsidR="007D3CEF" w:rsidRDefault="007D3CEF" w:rsidP="007D3CEF">
                <w:pPr>
                  <w:rPr>
                    <w:i/>
                    <w:iCs/>
                  </w:rPr>
                </w:pPr>
                <w:r>
                  <w:rPr>
                    <w:i/>
                    <w:iCs/>
                    <w:noProof/>
                  </w:rPr>
                  <mc:AlternateContent>
                    <mc:Choice Requires="wps">
                      <w:drawing>
                        <wp:anchor distT="0" distB="0" distL="114300" distR="114300" simplePos="0" relativeHeight="251660288" behindDoc="0" locked="0" layoutInCell="1" allowOverlap="1" wp14:anchorId="760D57ED" wp14:editId="47583745">
                          <wp:simplePos x="0" y="0"/>
                          <wp:positionH relativeFrom="column">
                            <wp:posOffset>0</wp:posOffset>
                          </wp:positionH>
                          <wp:positionV relativeFrom="paragraph">
                            <wp:posOffset>261620</wp:posOffset>
                          </wp:positionV>
                          <wp:extent cx="5287010" cy="2154555"/>
                          <wp:effectExtent l="0" t="0" r="0" b="0"/>
                          <wp:wrapNone/>
                          <wp:docPr id="1967627738" name="Text Box 2"/>
                          <wp:cNvGraphicFramePr/>
                          <a:graphic xmlns:a="http://schemas.openxmlformats.org/drawingml/2006/main">
                            <a:graphicData uri="http://schemas.microsoft.com/office/word/2010/wordprocessingShape">
                              <wps:wsp>
                                <wps:cNvSpPr txBox="1"/>
                                <wps:spPr>
                                  <a:xfrm>
                                    <a:off x="0" y="0"/>
                                    <a:ext cx="5287010" cy="2154555"/>
                                  </a:xfrm>
                                  <a:prstGeom prst="rect">
                                    <a:avLst/>
                                  </a:prstGeom>
                                  <a:noFill/>
                                  <a:ln w="6350">
                                    <a:noFill/>
                                  </a:ln>
                                </wps:spPr>
                                <wps:txbx>
                                  <w:txbxContent>
                                    <w:p w14:paraId="71088961" w14:textId="5F66B87C" w:rsidR="007D3CEF" w:rsidRDefault="007D3CEF" w:rsidP="007D3CEF">
                                      <w:r>
                                        <w:t>Continuing the story, you will get prompts like the one below.</w:t>
                                      </w:r>
                                    </w:p>
                                    <w:p w14:paraId="47A4C336" w14:textId="79E3B66A" w:rsidR="007D3CEF" w:rsidRDefault="007D3CEF" w:rsidP="007D3CEF">
                                      <w:r>
                                        <w:t>“You made it through your first shift, give yourself a pat on the back. Now, enough celebrating. Get to it!”</w:t>
                                      </w:r>
                                    </w:p>
                                    <w:p w14:paraId="21A2E31E" w14:textId="77777777" w:rsidR="007D3CEF" w:rsidRDefault="007D3C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D57ED" id="Text Box 2" o:spid="_x0000_s1028" type="#_x0000_t202" style="position:absolute;margin-left:0;margin-top:20.6pt;width:416.3pt;height:16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" filled="f" stroked="f" strokeweight=".5pt">
                          <v:textbox>
                            <w:txbxContent>
                              <w:p w14:paraId="71088961" w14:textId="5F66B87C" w:rsidR="007D3CEF" w:rsidRDefault="007D3CEF" w:rsidP="007D3CEF">
                                <w:r>
                                  <w:t>Continuing the story, you will get prompts like the one below.</w:t>
                                </w:r>
                              </w:p>
                              <w:p w14:paraId="47A4C336" w14:textId="79E3B66A" w:rsidR="007D3CEF" w:rsidRDefault="007D3CEF" w:rsidP="007D3CEF">
                                <w:r>
                                  <w:t>“You made it through your first shift, give yourself a pat on the back. Now, enough celebrating. Get to it!”</w:t>
                                </w:r>
                              </w:p>
                              <w:p w14:paraId="21A2E31E" w14:textId="77777777" w:rsidR="007D3CEF" w:rsidRDefault="007D3CEF"/>
                            </w:txbxContent>
                          </v:textbox>
                        </v:shape>
                      </w:pict>
                    </mc:Fallback>
                  </mc:AlternateContent>
                </w:r>
              </w:p>
              <w:p w14:paraId="2E3EEB02" w14:textId="30A1F559" w:rsidR="007D3CEF" w:rsidRPr="00285A7C" w:rsidRDefault="00045471" w:rsidP="00F652D7">
                <w:pPr>
                  <w:pStyle w:val="Quotes"/>
                </w:pPr>
              </w:p>
            </w:sdtContent>
          </w:sdt>
        </w:tc>
      </w:tr>
      <w:tr w:rsidR="00F44A7A" w:rsidRPr="003E7D7C" w14:paraId="282AEF7E" w14:textId="77777777" w:rsidTr="00F652D7">
        <w:trPr>
          <w:trHeight w:val="621"/>
        </w:trPr>
        <w:tc>
          <w:tcPr>
            <w:tcW w:w="8641" w:type="dxa"/>
            <w:gridSpan w:val="2"/>
            <w:tcBorders>
              <w:top w:val="nil"/>
              <w:bottom w:val="nil"/>
            </w:tcBorders>
            <w:tcMar>
              <w:top w:w="0" w:type="dxa"/>
              <w:bottom w:w="0" w:type="dxa"/>
            </w:tcMar>
          </w:tcPr>
          <w:p w14:paraId="76E0C678" w14:textId="65D4F7A2" w:rsidR="00F44A7A" w:rsidRPr="00EA52BC" w:rsidRDefault="00F44A7A" w:rsidP="00F652D7">
            <w:pPr>
              <w:pStyle w:val="QuoteName"/>
              <w:framePr w:hSpace="0" w:wrap="auto" w:vAnchor="margin" w:hAnchor="text" w:xAlign="left" w:yAlign="inline"/>
            </w:pPr>
          </w:p>
        </w:tc>
      </w:tr>
    </w:tbl>
    <w:p w14:paraId="3640099C" w14:textId="7F4E4B29" w:rsidR="00F652D7" w:rsidRDefault="00F652D7" w:rsidP="00743193">
      <w:pPr>
        <w:sectPr w:rsidR="00F652D7" w:rsidSect="00F652D7">
          <w:pgSz w:w="12240" w:h="15840"/>
          <w:pgMar w:top="720" w:right="720" w:bottom="720" w:left="2880" w:header="720" w:footer="432" w:gutter="0"/>
          <w:cols w:space="720"/>
          <w:docGrid w:linePitch="360"/>
        </w:sectPr>
      </w:pPr>
    </w:p>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8640"/>
      </w:tblGrid>
      <w:tr w:rsidR="00F44A7A" w14:paraId="69FA827D" w14:textId="77777777" w:rsidTr="00F652D7">
        <w:trPr>
          <w:cnfStyle w:val="100000000000" w:firstRow="1" w:lastRow="0" w:firstColumn="0" w:lastColumn="0" w:oddVBand="0" w:evenVBand="0" w:oddHBand="0" w:evenHBand="0" w:firstRowFirstColumn="0" w:firstRowLastColumn="0" w:lastRowFirstColumn="0" w:lastRowLastColumn="0"/>
          <w:trHeight w:val="2898"/>
        </w:trPr>
        <w:tc>
          <w:tcPr>
            <w:tcW w:w="8640" w:type="dxa"/>
            <w:tcBorders>
              <w:bottom w:val="single" w:sz="8" w:space="0" w:color="C9C9C9" w:themeColor="text2" w:themeTint="40"/>
            </w:tcBorders>
            <w:tcMar>
              <w:top w:w="0" w:type="dxa"/>
              <w:bottom w:w="0" w:type="dxa"/>
            </w:tcMar>
            <w:vAlign w:val="center"/>
          </w:tcPr>
          <w:p w14:paraId="51BD65E2" w14:textId="4BA1EF3B" w:rsidR="00F44A7A" w:rsidRPr="00F652D7" w:rsidRDefault="00045471" w:rsidP="00F652D7">
            <w:pPr>
              <w:pStyle w:val="Heading1"/>
            </w:pPr>
            <w:sdt>
              <w:sdtPr>
                <w:id w:val="-1316496712"/>
                <w:placeholder>
                  <w:docPart w:val="34EC68204FC6448EB1FCDFC468721494"/>
                </w:placeholder>
                <w15:appearance w15:val="hidden"/>
              </w:sdtPr>
              <w:sdtEndPr/>
              <w:sdtContent>
                <w:r w:rsidR="00CD7829" w:rsidRPr="00CD7829">
                  <w:rPr>
                    <w:bCs/>
                    <w:color w:val="75BB6E"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Character Cards</w:t>
                </w:r>
              </w:sdtContent>
            </w:sdt>
            <w:r w:rsidR="00F652D7" w:rsidRPr="00F652D7">
              <w:t xml:space="preserve"> </w:t>
            </w:r>
          </w:p>
        </w:tc>
      </w:tr>
      <w:tr w:rsidR="00F44A7A" w14:paraId="4F84EBD0" w14:textId="77777777" w:rsidTr="00F652D7">
        <w:trPr>
          <w:trHeight w:val="1008"/>
        </w:trPr>
        <w:tc>
          <w:tcPr>
            <w:tcW w:w="8640" w:type="dxa"/>
            <w:tcBorders>
              <w:top w:val="single" w:sz="8" w:space="0" w:color="C9C9C9" w:themeColor="text2" w:themeTint="40"/>
              <w:bottom w:val="nil"/>
            </w:tcBorders>
            <w:tcMar>
              <w:top w:w="0" w:type="dxa"/>
              <w:bottom w:w="0" w:type="dxa"/>
            </w:tcMar>
            <w:vAlign w:val="center"/>
          </w:tcPr>
          <w:p w14:paraId="4A6CEB1F" w14:textId="312537F8" w:rsidR="00F44A7A" w:rsidRPr="00F652D7" w:rsidRDefault="00045471" w:rsidP="00F652D7">
            <w:pPr>
              <w:pStyle w:val="Heading2"/>
            </w:pPr>
            <w:sdt>
              <w:sdtPr>
                <w:id w:val="-1630627539"/>
                <w:placeholder>
                  <w:docPart w:val="06025224E56843788BF26F320E5A83BB"/>
                </w:placeholder>
                <w15:appearance w15:val="hidden"/>
              </w:sdtPr>
              <w:sdtEndPr/>
              <w:sdtContent>
                <w:r w:rsidR="007D3CEF">
                  <w:t>Manager breakdown and player card</w:t>
                </w:r>
              </w:sdtContent>
            </w:sdt>
            <w:r w:rsidR="00732EA2">
              <w:t>s</w:t>
            </w:r>
            <w:r w:rsidR="00A037AB">
              <w:t xml:space="preserve"> </w:t>
            </w:r>
            <w:r w:rsidR="00A037AB" w:rsidRPr="00A037AB">
              <w:rPr>
                <w:color w:val="FF0000"/>
                <w:sz w:val="12"/>
                <w:szCs w:val="10"/>
              </w:rPr>
              <w:t>Images are for reference only! Characters are still under development.</w:t>
            </w:r>
          </w:p>
        </w:tc>
      </w:tr>
      <w:tr w:rsidR="00F44A7A" w14:paraId="7E640C72" w14:textId="77777777" w:rsidTr="00F652D7">
        <w:trPr>
          <w:trHeight w:val="2241"/>
        </w:trPr>
        <w:tc>
          <w:tcPr>
            <w:tcW w:w="8640" w:type="dxa"/>
            <w:tcBorders>
              <w:top w:val="nil"/>
              <w:bottom w:val="nil"/>
            </w:tcBorders>
            <w:tcMar>
              <w:top w:w="0" w:type="dxa"/>
              <w:bottom w:w="0" w:type="dxa"/>
            </w:tcMar>
          </w:tcPr>
          <w:p w14:paraId="59E32C20" w14:textId="4F13D278" w:rsidR="574A59EF" w:rsidRDefault="007D3CEF" w:rsidP="007D3CEF">
            <w:pPr>
              <w:pStyle w:val="ListBullet"/>
              <w:numPr>
                <w:ilvl w:val="0"/>
                <w:numId w:val="0"/>
              </w:numPr>
            </w:pPr>
            <w:r>
              <w:rPr>
                <w:noProof/>
              </w:rPr>
              <mc:AlternateContent>
                <mc:Choice Requires="wps">
                  <w:drawing>
                    <wp:anchor distT="0" distB="0" distL="114300" distR="114300" simplePos="0" relativeHeight="251661312" behindDoc="0" locked="0" layoutInCell="1" allowOverlap="1" wp14:anchorId="467E256D" wp14:editId="4A70185D">
                      <wp:simplePos x="0" y="0"/>
                      <wp:positionH relativeFrom="column">
                        <wp:posOffset>87464</wp:posOffset>
                      </wp:positionH>
                      <wp:positionV relativeFrom="paragraph">
                        <wp:posOffset>158750</wp:posOffset>
                      </wp:positionV>
                      <wp:extent cx="5518206" cy="3586038"/>
                      <wp:effectExtent l="0" t="0" r="0" b="0"/>
                      <wp:wrapNone/>
                      <wp:docPr id="692197495" name="Text Box 3"/>
                      <wp:cNvGraphicFramePr/>
                      <a:graphic xmlns:a="http://schemas.openxmlformats.org/drawingml/2006/main">
                        <a:graphicData uri="http://schemas.microsoft.com/office/word/2010/wordprocessingShape">
                          <wps:wsp>
                            <wps:cNvSpPr txBox="1"/>
                            <wps:spPr>
                              <a:xfrm>
                                <a:off x="0" y="0"/>
                                <a:ext cx="5518206" cy="3586038"/>
                              </a:xfrm>
                              <a:prstGeom prst="rect">
                                <a:avLst/>
                              </a:prstGeom>
                              <a:noFill/>
                              <a:ln w="6350">
                                <a:noFill/>
                              </a:ln>
                            </wps:spPr>
                            <wps:txbx>
                              <w:txbxContent>
                                <w:p w14:paraId="2A900C86"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(Esel= ”</w:t>
                                  </w:r>
                                  <w:r>
                                    <w:rPr>
                                      <w:rFonts w:eastAsia="Times New Roman" w:cstheme="minorHAnsi"/>
                                      <w:color w:val="000000"/>
                                      <w:lang w:eastAsia="en-CA"/>
                                    </w:rPr>
                                    <w:t>J</w:t>
                                  </w:r>
                                  <w:r w:rsidRPr="007E61A9">
                                    <w:rPr>
                                      <w:rFonts w:eastAsia="Times New Roman" w:cstheme="minorHAnsi"/>
                                      <w:color w:val="000000"/>
                                      <w:lang w:eastAsia="en-CA"/>
                                    </w:rPr>
                                    <w:t>ackass” in German-&gt; Reverse translated to “Donkey” in English)</w:t>
                                  </w:r>
                                </w:p>
                                <w:p w14:paraId="733D36F6"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Esel’s family has owned the café for generations. The café has been handed down a few dozen times. Esel had dreams of being an incredible aerospace mechanic, but after a very serious injury those dreams were crushed, along with his arm. He never wanted to own a café but now he owns the only café in light years. He’s very rude to employees because he himself hates his meaningless life.</w:t>
                                  </w:r>
                                </w:p>
                                <w:p w14:paraId="0E727AC0"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Although he hates the café, he’s pushy about orders being done on time and properly to what the customer is requesting, not only so that customers leave happy and don’t bother him, but he still wants to be able to make his family proud. If there are mistakes throughout the shift, he has no issues dishing out (at times harsh?) penalties at the end of the shift for incorrect orders/ingredients used.</w:t>
                                  </w:r>
                                </w:p>
                                <w:p w14:paraId="32C13350"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There is a wall of photos in the cafe dedicated to all the activities he used to do before he lost his arm. </w:t>
                                  </w:r>
                                </w:p>
                                <w:p w14:paraId="38DA5E80" w14:textId="77777777" w:rsidR="007D3CEF" w:rsidRDefault="007D3CEF" w:rsidP="007D3CEF">
                                  <w:pPr>
                                    <w:spacing w:after="240" w:line="240" w:lineRule="auto"/>
                                    <w:rPr>
                                      <w:rFonts w:eastAsia="Times New Roman" w:cstheme="minorHAnsi"/>
                                      <w:color w:val="000000"/>
                                      <w:lang w:eastAsia="en-CA"/>
                                    </w:rPr>
                                  </w:pPr>
                                  <w:r w:rsidRPr="007E61A9">
                                    <w:rPr>
                                      <w:rFonts w:eastAsia="Times New Roman" w:cstheme="minorHAnsi"/>
                                      <w:color w:val="000000"/>
                                      <w:lang w:eastAsia="en-CA"/>
                                    </w:rPr>
                                    <w:t> *Reference to the pizza place manager in Futurama (“there’s a pizza ‘goin out, c’mon!”)*</w:t>
                                  </w:r>
                                </w:p>
                                <w:p w14:paraId="2C68378F" w14:textId="77777777" w:rsidR="007D3CEF" w:rsidRPr="007E61A9" w:rsidRDefault="007D3CEF" w:rsidP="007D3CEF">
                                  <w:pPr>
                                    <w:spacing w:after="240" w:line="240" w:lineRule="auto"/>
                                    <w:rPr>
                                      <w:rFonts w:eastAsia="Times New Roman" w:cstheme="minorHAnsi"/>
                                      <w:sz w:val="24"/>
                                      <w:lang w:eastAsia="en-CA"/>
                                    </w:rPr>
                                  </w:pPr>
                                  <w:r>
                                    <w:rPr>
                                      <w:rFonts w:eastAsia="Times New Roman" w:cstheme="minorHAnsi"/>
                                      <w:color w:val="000000"/>
                                      <w:lang w:eastAsia="en-CA"/>
                                    </w:rPr>
                                    <w:t>^ This breakdown explains why the manager is rude ^</w:t>
                                  </w:r>
                                </w:p>
                                <w:p w14:paraId="6388A110" w14:textId="77777777" w:rsidR="007D3CEF" w:rsidRDefault="007D3C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E256D" id="Text Box 3" o:spid="_x0000_s1029" type="#_x0000_t202" style="position:absolute;margin-left:6.9pt;margin-top:12.5pt;width:434.5pt;height:28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" filled="f" stroked="f" strokeweight=".5pt">
                      <v:textbox>
                        <w:txbxContent>
                          <w:p w14:paraId="2A900C86"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(Esel= ”</w:t>
                            </w:r>
                            <w:r>
                              <w:rPr>
                                <w:rFonts w:eastAsia="Times New Roman" w:cstheme="minorHAnsi"/>
                                <w:color w:val="000000"/>
                                <w:lang w:eastAsia="en-CA"/>
                              </w:rPr>
                              <w:t>J</w:t>
                            </w:r>
                            <w:r w:rsidRPr="007E61A9">
                              <w:rPr>
                                <w:rFonts w:eastAsia="Times New Roman" w:cstheme="minorHAnsi"/>
                                <w:color w:val="000000"/>
                                <w:lang w:eastAsia="en-CA"/>
                              </w:rPr>
                              <w:t>ackass” in German-&gt; Reverse translated to “Donkey” in English)</w:t>
                            </w:r>
                          </w:p>
                          <w:p w14:paraId="733D36F6"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Esel’s family has owned the café for generations. The café has been handed down a few dozen times. Esel had dreams of being an incredible aerospace mechanic, but after a very serious injury those dreams were crushed, along with his arm. He never wanted to own a café but now he owns the only café in light years. He’s very rude to employees because he himself hates his meaningless life.</w:t>
                            </w:r>
                          </w:p>
                          <w:p w14:paraId="0E727AC0"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Although he hates the café, he’s pushy about orders being done on time and properly to what the customer is requesting, not only so that customers leave happy and don’t bother him, but he still wants to be able to make his family proud. If there are mistakes throughout the shift, he has no issues dishing out (at times harsh?) penalties at the end of the shift for incorrect orders/ingredients used.</w:t>
                            </w:r>
                          </w:p>
                          <w:p w14:paraId="32C13350" w14:textId="77777777" w:rsidR="007D3CEF" w:rsidRPr="007E61A9" w:rsidRDefault="007D3CEF" w:rsidP="007D3CEF">
                            <w:pPr>
                              <w:spacing w:after="240" w:line="240" w:lineRule="auto"/>
                              <w:rPr>
                                <w:rFonts w:eastAsia="Times New Roman" w:cstheme="minorHAnsi"/>
                                <w:sz w:val="24"/>
                                <w:lang w:eastAsia="en-CA"/>
                              </w:rPr>
                            </w:pPr>
                            <w:r w:rsidRPr="007E61A9">
                              <w:rPr>
                                <w:rFonts w:eastAsia="Times New Roman" w:cstheme="minorHAnsi"/>
                                <w:color w:val="000000"/>
                                <w:lang w:eastAsia="en-CA"/>
                              </w:rPr>
                              <w:t>There is a wall of photos in the cafe dedicated to all the activities he used to do before he lost his arm. </w:t>
                            </w:r>
                          </w:p>
                          <w:p w14:paraId="38DA5E80" w14:textId="77777777" w:rsidR="007D3CEF" w:rsidRDefault="007D3CEF" w:rsidP="007D3CEF">
                            <w:pPr>
                              <w:spacing w:after="240" w:line="240" w:lineRule="auto"/>
                              <w:rPr>
                                <w:rFonts w:eastAsia="Times New Roman" w:cstheme="minorHAnsi"/>
                                <w:color w:val="000000"/>
                                <w:lang w:eastAsia="en-CA"/>
                              </w:rPr>
                            </w:pPr>
                            <w:r w:rsidRPr="007E61A9">
                              <w:rPr>
                                <w:rFonts w:eastAsia="Times New Roman" w:cstheme="minorHAnsi"/>
                                <w:color w:val="000000"/>
                                <w:lang w:eastAsia="en-CA"/>
                              </w:rPr>
                              <w:t> *Reference to the pizza place manager in Futurama (“there’s a pizza ‘goin out, c’mon!”)*</w:t>
                            </w:r>
                          </w:p>
                          <w:p w14:paraId="2C68378F" w14:textId="77777777" w:rsidR="007D3CEF" w:rsidRPr="007E61A9" w:rsidRDefault="007D3CEF" w:rsidP="007D3CEF">
                            <w:pPr>
                              <w:spacing w:after="240" w:line="240" w:lineRule="auto"/>
                              <w:rPr>
                                <w:rFonts w:eastAsia="Times New Roman" w:cstheme="minorHAnsi"/>
                                <w:sz w:val="24"/>
                                <w:lang w:eastAsia="en-CA"/>
                              </w:rPr>
                            </w:pPr>
                            <w:r>
                              <w:rPr>
                                <w:rFonts w:eastAsia="Times New Roman" w:cstheme="minorHAnsi"/>
                                <w:color w:val="000000"/>
                                <w:lang w:eastAsia="en-CA"/>
                              </w:rPr>
                              <w:t>^ This breakdown explains why the manager is rude ^</w:t>
                            </w:r>
                          </w:p>
                          <w:p w14:paraId="6388A110" w14:textId="77777777" w:rsidR="007D3CEF" w:rsidRDefault="007D3CEF"/>
                        </w:txbxContent>
                      </v:textbox>
                    </v:shape>
                  </w:pict>
                </mc:Fallback>
              </mc:AlternateContent>
            </w:r>
          </w:p>
          <w:p w14:paraId="54453737" w14:textId="77777777" w:rsidR="007D3CEF" w:rsidRDefault="007D3CEF" w:rsidP="007D3CEF">
            <w:pPr>
              <w:pStyle w:val="ListBullet"/>
              <w:numPr>
                <w:ilvl w:val="0"/>
                <w:numId w:val="0"/>
              </w:numPr>
            </w:pPr>
          </w:p>
        </w:tc>
      </w:tr>
    </w:tbl>
    <w:p w14:paraId="511026FA" w14:textId="77777777" w:rsidR="00A40847" w:rsidRDefault="00A40847" w:rsidP="00A00758"/>
    <w:p w14:paraId="027F6E54" w14:textId="77777777" w:rsidR="007D3CEF" w:rsidRDefault="007D3CEF" w:rsidP="00A00758"/>
    <w:p w14:paraId="4E98DAAC" w14:textId="77777777" w:rsidR="007D3CEF" w:rsidRDefault="007D3CEF" w:rsidP="00A00758"/>
    <w:p w14:paraId="6C7FA1A9" w14:textId="77777777" w:rsidR="007D3CEF" w:rsidRDefault="007D3CEF" w:rsidP="00A00758"/>
    <w:p w14:paraId="31465166" w14:textId="77777777" w:rsidR="007D3CEF" w:rsidRDefault="007D3CEF" w:rsidP="00A00758"/>
    <w:p w14:paraId="29D51D1B" w14:textId="7E633B7C" w:rsidR="007D3CEF" w:rsidRDefault="007D3CEF" w:rsidP="00A00758"/>
    <w:p w14:paraId="440F2776" w14:textId="69941AD0" w:rsidR="007D3CEF" w:rsidRDefault="000C4625" w:rsidP="00A00758">
      <w:r>
        <w:rPr>
          <w:noProof/>
        </w:rPr>
        <mc:AlternateContent>
          <mc:Choice Requires="wps">
            <w:drawing>
              <wp:anchor distT="0" distB="0" distL="114300" distR="114300" simplePos="0" relativeHeight="251662336" behindDoc="0" locked="0" layoutInCell="1" allowOverlap="1" wp14:anchorId="2B573E73" wp14:editId="1AC77B6F">
                <wp:simplePos x="0" y="0"/>
                <wp:positionH relativeFrom="column">
                  <wp:posOffset>150495</wp:posOffset>
                </wp:positionH>
                <wp:positionV relativeFrom="paragraph">
                  <wp:posOffset>207093</wp:posOffset>
                </wp:positionV>
                <wp:extent cx="5414645" cy="3593492"/>
                <wp:effectExtent l="0" t="0" r="0" b="6985"/>
                <wp:wrapNone/>
                <wp:docPr id="1249412279" name="Rectangle 7"/>
                <wp:cNvGraphicFramePr/>
                <a:graphic xmlns:a="http://schemas.openxmlformats.org/drawingml/2006/main">
                  <a:graphicData uri="http://schemas.microsoft.com/office/word/2010/wordprocessingShape">
                    <wps:wsp>
                      <wps:cNvSpPr/>
                      <wps:spPr>
                        <a:xfrm>
                          <a:off x="0" y="0"/>
                          <a:ext cx="5414645" cy="3593492"/>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78876" id="Rectangle 7" o:spid="_x0000_s1026" style="position:absolute;margin-left:11.85pt;margin-top:16.3pt;width:426.35pt;height:282.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" stroked="f" strokeweight="1pt">
                <v:fill r:id="rId20" o:title="" recolor="t" rotate="t" type="frame"/>
              </v:rect>
            </w:pict>
          </mc:Fallback>
        </mc:AlternateContent>
      </w:r>
    </w:p>
    <w:p w14:paraId="339C1565" w14:textId="01FD074B" w:rsidR="007D3CEF" w:rsidRDefault="007D3CEF" w:rsidP="00A00758"/>
    <w:p w14:paraId="1F6D8493" w14:textId="6160B8C2" w:rsidR="007D3CEF" w:rsidRDefault="007D3CEF" w:rsidP="00A00758"/>
    <w:p w14:paraId="4B64CDBA" w14:textId="2A360D94" w:rsidR="007D3CEF" w:rsidRDefault="007D3CEF" w:rsidP="00A00758"/>
    <w:p w14:paraId="13438A2F" w14:textId="2B1050E3" w:rsidR="007D3CEF" w:rsidRDefault="007D3CEF" w:rsidP="00A00758"/>
    <w:p w14:paraId="53CFC2DB" w14:textId="264F641F" w:rsidR="007D3CEF" w:rsidRDefault="007D3CEF" w:rsidP="00A00758"/>
    <w:p w14:paraId="34459F80" w14:textId="45E6F80C" w:rsidR="007D3CEF" w:rsidRDefault="007D3CEF" w:rsidP="00A00758"/>
    <w:p w14:paraId="69046408" w14:textId="77777777" w:rsidR="000C4625" w:rsidRDefault="000C4625" w:rsidP="00A00758">
      <w:pPr>
        <w:rPr>
          <w:sz w:val="36"/>
          <w:szCs w:val="44"/>
        </w:rPr>
      </w:pPr>
    </w:p>
    <w:p w14:paraId="44A9CBF0" w14:textId="23BEC7D1" w:rsidR="007D3CEF" w:rsidRPr="000C4625" w:rsidRDefault="000C4625" w:rsidP="00A00758">
      <w:pPr>
        <w:rPr>
          <w:b/>
          <w:bCs/>
          <w:sz w:val="36"/>
          <w:szCs w:val="44"/>
        </w:rPr>
      </w:pPr>
      <w:r w:rsidRPr="000C4625">
        <w:rPr>
          <w:b/>
          <w:bCs/>
          <w:sz w:val="36"/>
          <w:szCs w:val="44"/>
        </w:rPr>
        <w:t>Player Breakdown</w:t>
      </w:r>
    </w:p>
    <w:p w14:paraId="557D1819" w14:textId="54FAF1C3" w:rsidR="000C4625" w:rsidRDefault="000C4625" w:rsidP="00A00758">
      <w:pPr>
        <w:rPr>
          <w:noProof/>
          <w:sz w:val="36"/>
          <w:szCs w:val="44"/>
        </w:rPr>
      </w:pPr>
      <w:r>
        <w:rPr>
          <w:noProof/>
          <w:sz w:val="36"/>
          <w:szCs w:val="44"/>
        </w:rPr>
        <mc:AlternateContent>
          <mc:Choice Requires="wps">
            <w:drawing>
              <wp:anchor distT="0" distB="0" distL="114300" distR="114300" simplePos="0" relativeHeight="251663360" behindDoc="0" locked="0" layoutInCell="1" allowOverlap="1" wp14:anchorId="3A19B662" wp14:editId="7B5307F3">
                <wp:simplePos x="0" y="0"/>
                <wp:positionH relativeFrom="column">
                  <wp:posOffset>119270</wp:posOffset>
                </wp:positionH>
                <wp:positionV relativeFrom="paragraph">
                  <wp:posOffset>195689</wp:posOffset>
                </wp:positionV>
                <wp:extent cx="5239909" cy="3379305"/>
                <wp:effectExtent l="0" t="0" r="18415" b="12065"/>
                <wp:wrapNone/>
                <wp:docPr id="56931153" name="Rectangle 10"/>
                <wp:cNvGraphicFramePr/>
                <a:graphic xmlns:a="http://schemas.openxmlformats.org/drawingml/2006/main">
                  <a:graphicData uri="http://schemas.microsoft.com/office/word/2010/wordprocessingShape">
                    <wps:wsp>
                      <wps:cNvSpPr/>
                      <wps:spPr>
                        <a:xfrm>
                          <a:off x="0" y="0"/>
                          <a:ext cx="5239909" cy="3379305"/>
                        </a:xfrm>
                        <a:prstGeom prst="rect">
                          <a:avLst/>
                        </a:prstGeom>
                        <a:blipFill>
                          <a:blip r:embed="rId2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5D94B" id="Rectangle 10" o:spid="_x0000_s1026" style="position:absolute;margin-left:9.4pt;margin-top:15.4pt;width:412.6pt;height:26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" strokecolor="#2e0402 [484]" strokeweight="1pt">
                <v:fill r:id="rId22" o:title="" recolor="t" rotate="t" type="frame"/>
              </v:rect>
            </w:pict>
          </mc:Fallback>
        </mc:AlternateContent>
      </w:r>
    </w:p>
    <w:p w14:paraId="1EBFE2EE" w14:textId="77777777" w:rsidR="000C4625" w:rsidRDefault="000C4625" w:rsidP="00A00758">
      <w:pPr>
        <w:rPr>
          <w:noProof/>
          <w:sz w:val="36"/>
          <w:szCs w:val="44"/>
        </w:rPr>
      </w:pPr>
    </w:p>
    <w:p w14:paraId="1E45B6F1" w14:textId="77777777" w:rsidR="000C4625" w:rsidRDefault="000C4625" w:rsidP="00A00758">
      <w:pPr>
        <w:rPr>
          <w:noProof/>
          <w:sz w:val="36"/>
          <w:szCs w:val="44"/>
        </w:rPr>
      </w:pPr>
    </w:p>
    <w:p w14:paraId="40CCF282" w14:textId="77777777" w:rsidR="000C4625" w:rsidRDefault="000C4625" w:rsidP="00A00758">
      <w:pPr>
        <w:rPr>
          <w:noProof/>
          <w:sz w:val="36"/>
          <w:szCs w:val="44"/>
        </w:rPr>
      </w:pPr>
    </w:p>
    <w:p w14:paraId="005C3CB7" w14:textId="77777777" w:rsidR="000C4625" w:rsidRDefault="000C4625" w:rsidP="00A00758">
      <w:pPr>
        <w:rPr>
          <w:noProof/>
          <w:sz w:val="36"/>
          <w:szCs w:val="44"/>
        </w:rPr>
      </w:pPr>
    </w:p>
    <w:p w14:paraId="590F53DD" w14:textId="77777777" w:rsidR="000C4625" w:rsidRDefault="000C4625" w:rsidP="00A00758">
      <w:pPr>
        <w:rPr>
          <w:noProof/>
          <w:sz w:val="36"/>
          <w:szCs w:val="44"/>
        </w:rPr>
      </w:pPr>
    </w:p>
    <w:p w14:paraId="7A9B80FF" w14:textId="77777777" w:rsidR="000C4625" w:rsidRDefault="000C4625" w:rsidP="00A00758">
      <w:pPr>
        <w:rPr>
          <w:noProof/>
          <w:sz w:val="36"/>
          <w:szCs w:val="44"/>
        </w:rPr>
      </w:pPr>
    </w:p>
    <w:p w14:paraId="2857A85F" w14:textId="77777777" w:rsidR="000C4625" w:rsidRDefault="000C4625" w:rsidP="00A00758">
      <w:pPr>
        <w:rPr>
          <w:noProof/>
          <w:sz w:val="36"/>
          <w:szCs w:val="44"/>
        </w:rPr>
      </w:pPr>
    </w:p>
    <w:p w14:paraId="32C2EEE1" w14:textId="77777777" w:rsidR="000C4625" w:rsidRDefault="000C4625" w:rsidP="00A00758">
      <w:pPr>
        <w:rPr>
          <w:noProof/>
          <w:sz w:val="36"/>
          <w:szCs w:val="44"/>
        </w:rPr>
      </w:pPr>
    </w:p>
    <w:p w14:paraId="0F80C56D" w14:textId="77777777" w:rsidR="000C4625" w:rsidRDefault="000C4625" w:rsidP="00A00758">
      <w:pPr>
        <w:rPr>
          <w:noProof/>
          <w:sz w:val="36"/>
          <w:szCs w:val="44"/>
        </w:rPr>
      </w:pPr>
    </w:p>
    <w:p w14:paraId="7CE517EA" w14:textId="77777777" w:rsidR="000C4625" w:rsidRPr="000C4625" w:rsidRDefault="000C4625" w:rsidP="00A00758">
      <w:pPr>
        <w:rPr>
          <w:sz w:val="36"/>
          <w:szCs w:val="44"/>
        </w:rPr>
      </w:pPr>
    </w:p>
    <w:p w14:paraId="15305E45" w14:textId="77777777" w:rsidR="000C4625" w:rsidRDefault="000C4625" w:rsidP="000C4625">
      <w:pPr>
        <w:spacing w:before="0" w:line="240" w:lineRule="auto"/>
        <w:rPr>
          <w:rFonts w:ascii="Arial" w:eastAsia="Times New Roman" w:hAnsi="Arial" w:cs="Arial"/>
          <w:color w:val="000000"/>
          <w:sz w:val="22"/>
          <w:szCs w:val="22"/>
          <w:lang w:val="en-CA" w:eastAsia="en-CA"/>
        </w:rPr>
      </w:pPr>
    </w:p>
    <w:p w14:paraId="184B1203" w14:textId="36EF4B81" w:rsidR="000C4625" w:rsidRPr="000C4625" w:rsidRDefault="000C4625" w:rsidP="000C4625">
      <w:pPr>
        <w:spacing w:before="0" w:line="240" w:lineRule="auto"/>
        <w:rPr>
          <w:rFonts w:ascii="Times New Roman" w:eastAsia="Times New Roman" w:hAnsi="Times New Roman" w:cs="Times New Roman"/>
          <w:color w:val="auto"/>
          <w:sz w:val="24"/>
          <w:lang w:val="en-CA" w:eastAsia="en-CA"/>
        </w:rPr>
      </w:pPr>
      <w:r w:rsidRPr="000C4625">
        <w:rPr>
          <w:rFonts w:ascii="Arial" w:eastAsia="Times New Roman" w:hAnsi="Arial" w:cs="Arial"/>
          <w:color w:val="000000"/>
          <w:sz w:val="22"/>
          <w:szCs w:val="22"/>
          <w:lang w:val="en-CA" w:eastAsia="en-CA"/>
        </w:rPr>
        <w:t>When the manager talks to the player robot, the robot barely listens as it can basically guess what the manager is about to say and often ponders about its existence and why it’s still active while the manager continues to berate the robot.</w:t>
      </w:r>
    </w:p>
    <w:p w14:paraId="12FECA6B" w14:textId="77777777" w:rsidR="000C4625" w:rsidRPr="000C4625" w:rsidRDefault="000C4625" w:rsidP="000C4625">
      <w:pPr>
        <w:spacing w:before="0" w:line="240" w:lineRule="auto"/>
        <w:rPr>
          <w:rFonts w:ascii="Times New Roman" w:eastAsia="Times New Roman" w:hAnsi="Times New Roman" w:cs="Times New Roman"/>
          <w:color w:val="auto"/>
          <w:sz w:val="24"/>
          <w:lang w:val="en-CA" w:eastAsia="en-CA"/>
        </w:rPr>
      </w:pPr>
    </w:p>
    <w:p w14:paraId="53A82FBB" w14:textId="77777777" w:rsidR="000C4625" w:rsidRPr="000C4625" w:rsidRDefault="000C4625" w:rsidP="000C4625">
      <w:pPr>
        <w:spacing w:before="0" w:line="240" w:lineRule="auto"/>
        <w:rPr>
          <w:rFonts w:ascii="Times New Roman" w:eastAsia="Times New Roman" w:hAnsi="Times New Roman" w:cs="Times New Roman"/>
          <w:color w:val="auto"/>
          <w:sz w:val="24"/>
          <w:lang w:val="en-CA" w:eastAsia="en-CA"/>
        </w:rPr>
      </w:pPr>
      <w:r w:rsidRPr="000C4625">
        <w:rPr>
          <w:rFonts w:ascii="Arial" w:eastAsia="Times New Roman" w:hAnsi="Arial" w:cs="Arial"/>
          <w:color w:val="000000"/>
          <w:sz w:val="22"/>
          <w:szCs w:val="22"/>
          <w:lang w:val="en-CA" w:eastAsia="en-CA"/>
        </w:rPr>
        <w:t>The way these comments will be implemented is by small non-intrusive text bubbles near the player that are fully voice-over.</w:t>
      </w:r>
    </w:p>
    <w:p w14:paraId="5C347260" w14:textId="77777777" w:rsidR="000C4625" w:rsidRPr="000C4625" w:rsidRDefault="000C4625" w:rsidP="00732EA2"/>
    <w:p w14:paraId="2AAE47C2" w14:textId="4C5FBD89" w:rsidR="000C4625" w:rsidRPr="000C4625" w:rsidRDefault="000C4625" w:rsidP="00732EA2">
      <w:pPr>
        <w:rPr>
          <w:b/>
          <w:bCs/>
          <w:sz w:val="32"/>
          <w:szCs w:val="40"/>
        </w:rPr>
      </w:pPr>
      <w:r w:rsidRPr="000C4625">
        <w:rPr>
          <w:b/>
          <w:bCs/>
          <w:sz w:val="32"/>
          <w:szCs w:val="40"/>
        </w:rPr>
        <w:t>SPECIAL CUSTOMERS</w:t>
      </w:r>
    </w:p>
    <w:p w14:paraId="497AF514" w14:textId="6314A943" w:rsidR="00732EA2" w:rsidRPr="00C565ED" w:rsidRDefault="00732EA2" w:rsidP="00732EA2">
      <w:pPr>
        <w:rPr>
          <w:i/>
          <w:iCs/>
        </w:rPr>
      </w:pPr>
      <w:r w:rsidRPr="00C565ED">
        <w:rPr>
          <w:i/>
          <w:iCs/>
        </w:rPr>
        <w:t xml:space="preserve">*VIP Customer </w:t>
      </w:r>
      <w:r>
        <w:rPr>
          <w:i/>
          <w:iCs/>
        </w:rPr>
        <w:t>scoots</w:t>
      </w:r>
      <w:r w:rsidRPr="00C565ED">
        <w:rPr>
          <w:i/>
          <w:iCs/>
        </w:rPr>
        <w:t xml:space="preserve"> in*</w:t>
      </w:r>
    </w:p>
    <w:p w14:paraId="0D18D10B" w14:textId="77777777" w:rsidR="00732EA2" w:rsidRDefault="00732EA2" w:rsidP="00732EA2">
      <w:r>
        <w:t>“You see that special (effect-glow, sparkle etc.) that’s a VIP Customer. Complete their order as fast as possible and get it correct to score big!”</w:t>
      </w:r>
    </w:p>
    <w:p w14:paraId="0C183F22" w14:textId="77777777" w:rsidR="00732EA2" w:rsidRDefault="00732EA2" w:rsidP="00732EA2"/>
    <w:p w14:paraId="193AAE4E" w14:textId="53E72685" w:rsidR="00732EA2" w:rsidRDefault="00732EA2" w:rsidP="00732EA2">
      <w:pPr>
        <w:rPr>
          <w:i/>
          <w:iCs/>
        </w:rPr>
      </w:pPr>
      <w:r>
        <w:rPr>
          <w:i/>
          <w:iCs/>
        </w:rPr>
        <w:t>*Chaos Bot barges in*</w:t>
      </w:r>
    </w:p>
    <w:p w14:paraId="7B3DAD97" w14:textId="77777777" w:rsidR="00732EA2" w:rsidRPr="00C565ED" w:rsidRDefault="00732EA2" w:rsidP="00732EA2">
      <w:r>
        <w:t>“That little bot right there has been terrorizing the café, clean up his messes quickly to keep your customers happy!”</w:t>
      </w:r>
    </w:p>
    <w:p w14:paraId="75CA2C3D" w14:textId="628B8AD6" w:rsidR="00732EA2" w:rsidRDefault="00045471" w:rsidP="00A00758">
      <w:hyperlink r:id="rId23" w:anchor="heading=h.mpucgp3egl6u" w:history="1">
        <w:r w:rsidR="00A037AB" w:rsidRPr="00A037AB">
          <w:rPr>
            <w:rStyle w:val="Hyperlink"/>
          </w:rPr>
          <w:t>GDD LINK</w:t>
        </w:r>
      </w:hyperlink>
    </w:p>
    <w:sectPr w:rsidR="00732EA2" w:rsidSect="00F652D7">
      <w:pgSz w:w="12240" w:h="15840"/>
      <w:pgMar w:top="720" w:right="720" w:bottom="720" w:left="288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CD590" w14:textId="77777777" w:rsidR="00CD7829" w:rsidRDefault="00CD7829">
      <w:pPr>
        <w:spacing w:line="240" w:lineRule="auto"/>
      </w:pPr>
      <w:r>
        <w:separator/>
      </w:r>
    </w:p>
  </w:endnote>
  <w:endnote w:type="continuationSeparator" w:id="0">
    <w:p w14:paraId="06A7489D" w14:textId="77777777" w:rsidR="00CD7829" w:rsidRDefault="00CD7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3CE9" w14:textId="77777777" w:rsidR="00285A7C" w:rsidRDefault="00285A7C">
    <w:pPr>
      <w:pStyle w:val="Footer"/>
    </w:pPr>
    <w:r>
      <w:rPr>
        <w:noProof/>
      </w:rPr>
      <mc:AlternateContent>
        <mc:Choice Requires="wps">
          <w:drawing>
            <wp:anchor distT="0" distB="0" distL="114300" distR="114300" simplePos="0" relativeHeight="251667456" behindDoc="1" locked="1" layoutInCell="1" allowOverlap="1" wp14:anchorId="41453C8B" wp14:editId="18308042">
              <wp:simplePos x="0" y="0"/>
              <wp:positionH relativeFrom="page">
                <wp:posOffset>0</wp:posOffset>
              </wp:positionH>
              <wp:positionV relativeFrom="page">
                <wp:posOffset>-8255</wp:posOffset>
              </wp:positionV>
              <wp:extent cx="1371600" cy="10058400"/>
              <wp:effectExtent l="0" t="0" r="0" b="0"/>
              <wp:wrapNone/>
              <wp:docPr id="179761937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D6FF" id="Rectangle 14" o:spid="_x0000_s1026" alt="&quot;&quot;" style="position:absolute;margin-left:0;margin-top:-.65pt;width:108pt;height:11in;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" fillcolor="#404040 [2429]" stroked="f" strokeweight="1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6168BC9A" w14:textId="77777777" w:rsidR="00C36963" w:rsidRDefault="00A95A8F" w:rsidP="00F652D7">
        <w:pPr>
          <w:pStyle w:val="FooterWhite"/>
        </w:pPr>
        <w:r>
          <w:fldChar w:fldCharType="begin"/>
        </w:r>
        <w:r>
          <w:instrText xml:space="preserve"> PAGE   \* MERGEFORMAT </w:instrText>
        </w:r>
        <w:r>
          <w:fldChar w:fldCharType="separate"/>
        </w:r>
        <w:r w:rsidR="00B52456">
          <w:rPr>
            <w:noProof/>
          </w:rPr>
          <w:t>2</w:t>
        </w:r>
        <w:r>
          <w:rPr>
            <w:noProof/>
          </w:rPr>
          <w:fldChar w:fldCharType="end"/>
        </w:r>
        <w:r w:rsidR="003E7D7C">
          <w:rPr>
            <w:noProof/>
          </w:rPr>
          <mc:AlternateContent>
            <mc:Choice Requires="wps">
              <w:drawing>
                <wp:anchor distT="0" distB="0" distL="114300" distR="114300" simplePos="0" relativeHeight="251663360" behindDoc="1" locked="0" layoutInCell="1" allowOverlap="1" wp14:anchorId="10218F4D" wp14:editId="72833F0F">
                  <wp:simplePos x="0" y="0"/>
                  <wp:positionH relativeFrom="column">
                    <wp:posOffset>-1831340</wp:posOffset>
                  </wp:positionH>
                  <wp:positionV relativeFrom="page">
                    <wp:posOffset>-2540</wp:posOffset>
                  </wp:positionV>
                  <wp:extent cx="1371600" cy="10058400"/>
                  <wp:effectExtent l="0" t="0" r="0" b="0"/>
                  <wp:wrapNone/>
                  <wp:docPr id="1948951803"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504BA" id="Rectangle 2" o:spid="_x0000_s1026" alt="&quot;&quot;" style="position:absolute;margin-left:-144.2pt;margin-top:-.2pt;width:108pt;height:1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" fillcolor="#404040 [2429]" stroked="f" strokeweight="1pt">
                  <w10:wrap anchory="page"/>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911D" w14:textId="77777777" w:rsidR="00687519" w:rsidRDefault="00687519" w:rsidP="00F652D7">
    <w:pPr>
      <w:pStyle w:val="FooterWhite"/>
    </w:pPr>
    <w:r>
      <w:fldChar w:fldCharType="begin"/>
    </w:r>
    <w:r>
      <w:instrText xml:space="preserve"> PAGE   \* MERGEFORMAT </w:instrText>
    </w:r>
    <w:r>
      <w:fldChar w:fldCharType="separate"/>
    </w:r>
    <w:r w:rsidR="00B52456">
      <w:rPr>
        <w:noProof/>
      </w:rPr>
      <w:t>1</w:t>
    </w:r>
    <w:r>
      <w:rPr>
        <w:noProof/>
      </w:rPr>
      <w:fldChar w:fldCharType="end"/>
    </w:r>
    <w:r w:rsidR="003E7D7C">
      <w:rPr>
        <w:noProof/>
      </w:rPr>
      <mc:AlternateContent>
        <mc:Choice Requires="wps">
          <w:drawing>
            <wp:anchor distT="0" distB="0" distL="114300" distR="114300" simplePos="0" relativeHeight="251661312" behindDoc="1" locked="0" layoutInCell="1" allowOverlap="1" wp14:anchorId="3017043B" wp14:editId="7E0A26EB">
              <wp:simplePos x="0" y="0"/>
              <wp:positionH relativeFrom="column">
                <wp:posOffset>-1831340</wp:posOffset>
              </wp:positionH>
              <wp:positionV relativeFrom="page">
                <wp:posOffset>-2540</wp:posOffset>
              </wp:positionV>
              <wp:extent cx="1371600" cy="10058400"/>
              <wp:effectExtent l="0" t="0" r="0" b="0"/>
              <wp:wrapNone/>
              <wp:docPr id="1311212254"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EC5" id="Rectangle 1" o:spid="_x0000_s1026" alt="&quot;&quot;" style="position:absolute;margin-left:-144.2pt;margin-top:-.2pt;width:108pt;height:1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" fillcolor="#404040 [2429]" stroked="f" strokeweight="1pt">
              <w10:wrap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07756" w14:textId="77777777" w:rsidR="00CD7829" w:rsidRDefault="00CD7829">
      <w:pPr>
        <w:spacing w:line="240" w:lineRule="auto"/>
      </w:pPr>
      <w:r>
        <w:separator/>
      </w:r>
    </w:p>
  </w:footnote>
  <w:footnote w:type="continuationSeparator" w:id="0">
    <w:p w14:paraId="4DCFF8BF" w14:textId="77777777" w:rsidR="00CD7829" w:rsidRDefault="00CD78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97A0" w14:textId="77777777" w:rsidR="0004080E" w:rsidRDefault="0004080E">
    <w:pPr>
      <w:pStyle w:val="Header"/>
    </w:pPr>
    <w:r>
      <w:rPr>
        <w:noProof/>
      </w:rPr>
      <mc:AlternateContent>
        <mc:Choice Requires="wps">
          <w:drawing>
            <wp:anchor distT="0" distB="0" distL="114300" distR="114300" simplePos="0" relativeHeight="251659264" behindDoc="1" locked="1" layoutInCell="1" allowOverlap="1" wp14:anchorId="17B51CB3" wp14:editId="1A1AC5C3">
              <wp:simplePos x="0" y="0"/>
              <wp:positionH relativeFrom="margin">
                <wp:posOffset>-1212850</wp:posOffset>
              </wp:positionH>
              <wp:positionV relativeFrom="margin">
                <wp:posOffset>-835660</wp:posOffset>
              </wp:positionV>
              <wp:extent cx="9274175" cy="10198735"/>
              <wp:effectExtent l="0" t="0" r="0" b="0"/>
              <wp:wrapNone/>
              <wp:docPr id="227250145"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274175" cy="10198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4F942" id="Rectangle 4" o:spid="_x0000_s1026" alt="&quot;&quot;" style="position:absolute;margin-left:-95.5pt;margin-top:-65.8pt;width:730.25pt;height:803.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" fillcolor="#272727 [2749]" stroked="f" strokeweight="1pt">
              <w10:wrap anchorx="margin" anchory="margin"/>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F374" w14:textId="77777777" w:rsidR="00076AC6" w:rsidRDefault="00076A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B734274"/>
    <w:multiLevelType w:val="hybridMultilevel"/>
    <w:tmpl w:val="FABCAA7A"/>
    <w:lvl w:ilvl="0" w:tplc="08B453DE">
      <w:start w:val="1"/>
      <w:numFmt w:val="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0047048">
    <w:abstractNumId w:val="9"/>
  </w:num>
  <w:num w:numId="2" w16cid:durableId="1028219565">
    <w:abstractNumId w:val="14"/>
  </w:num>
  <w:num w:numId="3" w16cid:durableId="73207922">
    <w:abstractNumId w:val="14"/>
  </w:num>
  <w:num w:numId="4" w16cid:durableId="1684014717">
    <w:abstractNumId w:val="14"/>
  </w:num>
  <w:num w:numId="5" w16cid:durableId="981270605">
    <w:abstractNumId w:val="14"/>
  </w:num>
  <w:num w:numId="6" w16cid:durableId="1604872953">
    <w:abstractNumId w:val="8"/>
  </w:num>
  <w:num w:numId="7" w16cid:durableId="1039937485">
    <w:abstractNumId w:val="18"/>
  </w:num>
  <w:num w:numId="8" w16cid:durableId="1928150111">
    <w:abstractNumId w:val="7"/>
  </w:num>
  <w:num w:numId="9" w16cid:durableId="1029799611">
    <w:abstractNumId w:val="6"/>
  </w:num>
  <w:num w:numId="10" w16cid:durableId="2076736175">
    <w:abstractNumId w:val="5"/>
  </w:num>
  <w:num w:numId="11" w16cid:durableId="7029916">
    <w:abstractNumId w:val="4"/>
  </w:num>
  <w:num w:numId="12" w16cid:durableId="1884244146">
    <w:abstractNumId w:val="3"/>
  </w:num>
  <w:num w:numId="13" w16cid:durableId="1103261169">
    <w:abstractNumId w:val="2"/>
  </w:num>
  <w:num w:numId="14" w16cid:durableId="254439093">
    <w:abstractNumId w:val="1"/>
  </w:num>
  <w:num w:numId="15" w16cid:durableId="319578704">
    <w:abstractNumId w:val="0"/>
  </w:num>
  <w:num w:numId="16" w16cid:durableId="1168397659">
    <w:abstractNumId w:val="16"/>
  </w:num>
  <w:num w:numId="17" w16cid:durableId="552081476">
    <w:abstractNumId w:val="13"/>
  </w:num>
  <w:num w:numId="18" w16cid:durableId="1460223787">
    <w:abstractNumId w:val="11"/>
  </w:num>
  <w:num w:numId="19" w16cid:durableId="685867000">
    <w:abstractNumId w:val="15"/>
  </w:num>
  <w:num w:numId="20" w16cid:durableId="1618484839">
    <w:abstractNumId w:val="10"/>
  </w:num>
  <w:num w:numId="21" w16cid:durableId="154809191">
    <w:abstractNumId w:val="12"/>
  </w:num>
  <w:num w:numId="22" w16cid:durableId="2693599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829"/>
    <w:rsid w:val="00010260"/>
    <w:rsid w:val="0004080E"/>
    <w:rsid w:val="00045471"/>
    <w:rsid w:val="000462F5"/>
    <w:rsid w:val="00076AC6"/>
    <w:rsid w:val="000C4625"/>
    <w:rsid w:val="000D3FD0"/>
    <w:rsid w:val="000E493E"/>
    <w:rsid w:val="000E50B5"/>
    <w:rsid w:val="00101FAC"/>
    <w:rsid w:val="001239EC"/>
    <w:rsid w:val="00140B03"/>
    <w:rsid w:val="00141731"/>
    <w:rsid w:val="001B4A91"/>
    <w:rsid w:val="001B7027"/>
    <w:rsid w:val="001E6215"/>
    <w:rsid w:val="0021204B"/>
    <w:rsid w:val="00223C6F"/>
    <w:rsid w:val="00285A7C"/>
    <w:rsid w:val="0033777A"/>
    <w:rsid w:val="00361E0D"/>
    <w:rsid w:val="00373216"/>
    <w:rsid w:val="00380302"/>
    <w:rsid w:val="003E7D7C"/>
    <w:rsid w:val="003F1D1C"/>
    <w:rsid w:val="0041245B"/>
    <w:rsid w:val="00414F89"/>
    <w:rsid w:val="00445D48"/>
    <w:rsid w:val="00452CBA"/>
    <w:rsid w:val="004C0A3C"/>
    <w:rsid w:val="004D6A6F"/>
    <w:rsid w:val="004F4112"/>
    <w:rsid w:val="005046A4"/>
    <w:rsid w:val="005F37FA"/>
    <w:rsid w:val="00666347"/>
    <w:rsid w:val="00676C38"/>
    <w:rsid w:val="00687519"/>
    <w:rsid w:val="006A2C55"/>
    <w:rsid w:val="00727BA8"/>
    <w:rsid w:val="00732EA2"/>
    <w:rsid w:val="00742570"/>
    <w:rsid w:val="00743193"/>
    <w:rsid w:val="00775308"/>
    <w:rsid w:val="007D3CEF"/>
    <w:rsid w:val="008307C4"/>
    <w:rsid w:val="00886AD1"/>
    <w:rsid w:val="008942A9"/>
    <w:rsid w:val="008D1DDD"/>
    <w:rsid w:val="00900FF5"/>
    <w:rsid w:val="00961029"/>
    <w:rsid w:val="009A6AFE"/>
    <w:rsid w:val="009C1B78"/>
    <w:rsid w:val="009F72AF"/>
    <w:rsid w:val="00A00758"/>
    <w:rsid w:val="00A037AB"/>
    <w:rsid w:val="00A3065A"/>
    <w:rsid w:val="00A40847"/>
    <w:rsid w:val="00A77817"/>
    <w:rsid w:val="00A95A8F"/>
    <w:rsid w:val="00AA159F"/>
    <w:rsid w:val="00AC0B7A"/>
    <w:rsid w:val="00B233A6"/>
    <w:rsid w:val="00B25E6A"/>
    <w:rsid w:val="00B52456"/>
    <w:rsid w:val="00B54DF0"/>
    <w:rsid w:val="00B93B9A"/>
    <w:rsid w:val="00C12547"/>
    <w:rsid w:val="00C15F99"/>
    <w:rsid w:val="00C36963"/>
    <w:rsid w:val="00C5530D"/>
    <w:rsid w:val="00CD428E"/>
    <w:rsid w:val="00CD7829"/>
    <w:rsid w:val="00D7439B"/>
    <w:rsid w:val="00D93470"/>
    <w:rsid w:val="00DA1959"/>
    <w:rsid w:val="00DB3E96"/>
    <w:rsid w:val="00DE5F8B"/>
    <w:rsid w:val="00E05959"/>
    <w:rsid w:val="00EA52BC"/>
    <w:rsid w:val="00EC793F"/>
    <w:rsid w:val="00F43B47"/>
    <w:rsid w:val="00F44A7A"/>
    <w:rsid w:val="00F652D7"/>
    <w:rsid w:val="00F753C9"/>
    <w:rsid w:val="00F84A13"/>
    <w:rsid w:val="00F8672B"/>
    <w:rsid w:val="00FC0B49"/>
    <w:rsid w:val="0C467797"/>
    <w:rsid w:val="1750F9C4"/>
    <w:rsid w:val="26B0B997"/>
    <w:rsid w:val="2F3C34BA"/>
    <w:rsid w:val="32B79D7B"/>
    <w:rsid w:val="3A1A7500"/>
    <w:rsid w:val="417044D8"/>
    <w:rsid w:val="47C3E57F"/>
    <w:rsid w:val="4B7ADFA4"/>
    <w:rsid w:val="4F8F4891"/>
    <w:rsid w:val="54CA13BC"/>
    <w:rsid w:val="551B18A9"/>
    <w:rsid w:val="574A59EF"/>
    <w:rsid w:val="5809977C"/>
    <w:rsid w:val="591ADD3C"/>
    <w:rsid w:val="7FB31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35E7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DF0"/>
    <w:pPr>
      <w:spacing w:before="240" w:after="0" w:line="280" w:lineRule="exact"/>
    </w:pPr>
    <w:rPr>
      <w:color w:val="000000" w:themeColor="text1"/>
      <w:sz w:val="20"/>
    </w:rPr>
  </w:style>
  <w:style w:type="paragraph" w:styleId="Heading1">
    <w:name w:val="heading 1"/>
    <w:basedOn w:val="Normal"/>
    <w:next w:val="Normal"/>
    <w:link w:val="Heading1Char"/>
    <w:uiPriority w:val="9"/>
    <w:rsid w:val="00B54DF0"/>
    <w:pPr>
      <w:keepNext/>
      <w:keepLines/>
      <w:spacing w:after="360" w:line="240" w:lineRule="auto"/>
      <w:ind w:left="86"/>
      <w:contextualSpacing/>
      <w:outlineLvl w:val="0"/>
    </w:pPr>
    <w:rPr>
      <w:rFonts w:asciiTheme="majorHAnsi" w:eastAsiaTheme="majorEastAsia" w:hAnsiTheme="majorHAnsi" w:cs="Times New Roman (Headings CS)"/>
      <w:b/>
      <w:caps/>
      <w:color w:val="2A2A2A" w:themeColor="text2"/>
      <w:spacing w:val="60"/>
      <w:sz w:val="100"/>
      <w:szCs w:val="32"/>
    </w:rPr>
  </w:style>
  <w:style w:type="paragraph" w:styleId="Heading2">
    <w:name w:val="heading 2"/>
    <w:basedOn w:val="SecondarySubtitle"/>
    <w:next w:val="Normal"/>
    <w:link w:val="Heading2Char"/>
    <w:uiPriority w:val="9"/>
    <w:rsid w:val="00F652D7"/>
    <w:pPr>
      <w:outlineLvl w:val="1"/>
    </w:pPr>
  </w:style>
  <w:style w:type="paragraph" w:styleId="Heading3">
    <w:name w:val="heading 3"/>
    <w:basedOn w:val="Normal"/>
    <w:next w:val="Normal"/>
    <w:link w:val="Heading3Char"/>
    <w:uiPriority w:val="9"/>
    <w:semiHidden/>
    <w:unhideWhenUsed/>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DF0"/>
    <w:rPr>
      <w:rFonts w:asciiTheme="majorHAnsi" w:eastAsiaTheme="majorEastAsia" w:hAnsiTheme="majorHAnsi" w:cs="Times New Roman (Headings CS)"/>
      <w:b/>
      <w:caps/>
      <w:color w:val="2A2A2A" w:themeColor="text2"/>
      <w:spacing w:val="60"/>
      <w:sz w:val="100"/>
      <w:szCs w:val="32"/>
    </w:rPr>
  </w:style>
  <w:style w:type="character" w:customStyle="1" w:styleId="Heading2Char">
    <w:name w:val="Heading 2 Char"/>
    <w:basedOn w:val="DefaultParagraphFont"/>
    <w:link w:val="Heading2"/>
    <w:uiPriority w:val="9"/>
    <w:rsid w:val="00F652D7"/>
    <w:rPr>
      <w:rFonts w:ascii="Century Gothic" w:eastAsiaTheme="minorEastAsia" w:hAnsi="Century Gothic" w:cs="Times New Roman (Body CS)"/>
      <w:b/>
      <w:caps/>
      <w:noProof/>
      <w:color w:val="000000" w:themeColor="text1"/>
      <w:spacing w:val="50"/>
      <w:sz w:val="36"/>
      <w:szCs w:val="22"/>
    </w:rPr>
  </w:style>
  <w:style w:type="paragraph" w:styleId="ListBullet">
    <w:name w:val="List Bullet"/>
    <w:basedOn w:val="Normal"/>
    <w:uiPriority w:val="12"/>
    <w:qFormat/>
    <w:pPr>
      <w:numPr>
        <w:numId w:val="22"/>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semiHidden/>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semiHidden/>
    <w:rsid w:val="00F652D7"/>
    <w:rPr>
      <w:rFonts w:ascii="Century Gothic" w:hAnsi="Century Gothic"/>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semiHidden/>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rsid w:val="00B54DF0"/>
    <w:pPr>
      <w:spacing w:after="480"/>
      <w:outlineLvl w:val="9"/>
    </w:pPr>
  </w:style>
  <w:style w:type="paragraph" w:styleId="Footer">
    <w:name w:val="footer"/>
    <w:basedOn w:val="Normal"/>
    <w:link w:val="FooterChar"/>
    <w:uiPriority w:val="99"/>
    <w:semiHidden/>
    <w:pPr>
      <w:spacing w:line="240" w:lineRule="auto"/>
    </w:pPr>
    <w:rPr>
      <w:b/>
      <w:color w:val="F75952" w:themeColor="accent1"/>
      <w:sz w:val="38"/>
      <w:szCs w:val="38"/>
    </w:rPr>
  </w:style>
  <w:style w:type="character" w:customStyle="1" w:styleId="FooterChar">
    <w:name w:val="Footer Char"/>
    <w:basedOn w:val="DefaultParagraphFont"/>
    <w:link w:val="Footer"/>
    <w:uiPriority w:val="99"/>
    <w:semiHidden/>
    <w:rsid w:val="00F652D7"/>
    <w:rPr>
      <w:rFonts w:ascii="Century Gothic" w:hAnsi="Century Gothic"/>
      <w:b/>
      <w:color w:val="F75952" w:themeColor="accent1"/>
      <w:sz w:val="38"/>
      <w:szCs w:val="38"/>
    </w:rPr>
  </w:style>
  <w:style w:type="paragraph" w:styleId="BalloonText">
    <w:name w:val="Balloon Text"/>
    <w:basedOn w:val="Normal"/>
    <w:link w:val="BalloonTextChar"/>
    <w:uiPriority w:val="99"/>
    <w:semiHidden/>
    <w:unhideWhenUsed/>
    <w:rsid w:val="00F84A13"/>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rsid w:val="00223C6F"/>
    <w:pPr>
      <w:spacing w:before="0" w:line="240" w:lineRule="auto"/>
      <w:contextualSpacing/>
    </w:pPr>
    <w:rPr>
      <w:rFonts w:ascii="Felix Titling" w:eastAsiaTheme="majorEastAsia" w:hAnsi="Felix Titling" w:cs="Times New Roman (Headings CS)"/>
      <w:b/>
      <w:color w:val="FFFFFF" w:themeColor="background1"/>
      <w:spacing w:val="100"/>
      <w:kern w:val="28"/>
      <w:sz w:val="160"/>
      <w:szCs w:val="56"/>
    </w:rPr>
  </w:style>
  <w:style w:type="character" w:customStyle="1" w:styleId="TitleChar">
    <w:name w:val="Title Char"/>
    <w:basedOn w:val="DefaultParagraphFont"/>
    <w:link w:val="Title"/>
    <w:uiPriority w:val="1"/>
    <w:rsid w:val="00223C6F"/>
    <w:rPr>
      <w:rFonts w:ascii="Felix Titling" w:eastAsiaTheme="majorEastAsia" w:hAnsi="Felix Titling" w:cs="Times New Roman (Headings CS)"/>
      <w:b/>
      <w:color w:val="FFFFFF" w:themeColor="background1"/>
      <w:spacing w:val="100"/>
      <w:kern w:val="28"/>
      <w:sz w:val="160"/>
      <w:szCs w:val="56"/>
    </w:rPr>
  </w:style>
  <w:style w:type="paragraph" w:styleId="Subtitle">
    <w:name w:val="Subtitle"/>
    <w:basedOn w:val="Normal"/>
    <w:next w:val="Author"/>
    <w:link w:val="SubtitleChar"/>
    <w:uiPriority w:val="2"/>
    <w:qFormat/>
    <w:rsid w:val="00076AC6"/>
    <w:pPr>
      <w:numPr>
        <w:ilvl w:val="1"/>
      </w:numPr>
    </w:pPr>
    <w:rPr>
      <w:rFonts w:eastAsiaTheme="minorEastAsia" w:cs="Times New Roman (Body CS)"/>
      <w:b/>
      <w:caps/>
      <w:color w:val="FFFFFF" w:themeColor="background1"/>
      <w:spacing w:val="50"/>
      <w:sz w:val="36"/>
      <w:szCs w:val="22"/>
    </w:rPr>
  </w:style>
  <w:style w:type="character" w:customStyle="1" w:styleId="SubtitleChar">
    <w:name w:val="Subtitle Char"/>
    <w:basedOn w:val="DefaultParagraphFont"/>
    <w:link w:val="Subtitle"/>
    <w:uiPriority w:val="2"/>
    <w:rsid w:val="00076AC6"/>
    <w:rPr>
      <w:rFonts w:ascii="Century Gothic" w:eastAsiaTheme="minorEastAsia" w:hAnsi="Century Gothic" w:cs="Times New Roman (Body CS)"/>
      <w:b/>
      <w:caps/>
      <w:color w:val="FFFFFF" w:themeColor="background1"/>
      <w:spacing w:val="50"/>
      <w:sz w:val="36"/>
      <w:szCs w:val="22"/>
    </w:rPr>
  </w:style>
  <w:style w:type="paragraph" w:styleId="TOC1">
    <w:name w:val="toc 1"/>
    <w:basedOn w:val="Normal"/>
    <w:next w:val="Normal"/>
    <w:autoRedefine/>
    <w:uiPriority w:val="39"/>
    <w:rsid w:val="00445D48"/>
    <w:pPr>
      <w:framePr w:hSpace="180" w:wrap="around" w:vAnchor="page" w:hAnchor="margin" w:xAlign="right" w:y="951"/>
      <w:tabs>
        <w:tab w:val="right" w:leader="dot" w:pos="8630"/>
      </w:tabs>
      <w:spacing w:before="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pPr>
      <w:tabs>
        <w:tab w:val="right" w:leader="dot" w:pos="8630"/>
      </w:tabs>
      <w:spacing w:before="120" w:line="240" w:lineRule="auto"/>
    </w:pPr>
    <w:rPr>
      <w:bCs/>
      <w:szCs w:val="20"/>
    </w:rPr>
  </w:style>
  <w:style w:type="table" w:customStyle="1" w:styleId="Generaltable">
    <w:name w:val="General table"/>
    <w:basedOn w:val="TableNormal"/>
    <w:uiPriority w:val="99"/>
    <w:rsid w:val="00F652D7"/>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cPr>
      <w:tcMar>
        <w:right w:w="0" w:type="dxa"/>
      </w:tcMar>
    </w:tcPr>
    <w:tblStylePr w:type="firstRow">
      <w:pPr>
        <w:wordWrap/>
        <w:spacing w:beforeLines="0" w:before="0" w:beforeAutospacing="0" w:afterLines="0" w:after="0" w:afterAutospacing="0" w:line="240" w:lineRule="auto"/>
        <w:contextualSpacing w:val="0"/>
        <w:jc w:val="left"/>
      </w:pPr>
      <w:rPr>
        <w:rFonts w:asciiTheme="majorHAnsi" w:hAnsiTheme="majorHAnsi"/>
        <w:b w:val="0"/>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sid w:val="005046A4"/>
    <w:rPr>
      <w:rFonts w:cs="Times New Roman (Body CS)"/>
      <w:color w:val="FFFFFF" w:themeColor="background1"/>
      <w:spacing w:val="20"/>
      <w:sz w:val="28"/>
    </w:rPr>
  </w:style>
  <w:style w:type="paragraph" w:styleId="Header">
    <w:name w:val="header"/>
    <w:basedOn w:val="Normal"/>
    <w:link w:val="HeaderChar"/>
    <w:uiPriority w:val="99"/>
    <w:semiHidden/>
    <w:pPr>
      <w:spacing w:line="240" w:lineRule="auto"/>
    </w:pPr>
  </w:style>
  <w:style w:type="character" w:customStyle="1" w:styleId="HeaderChar">
    <w:name w:val="Header Char"/>
    <w:basedOn w:val="DefaultParagraphFont"/>
    <w:link w:val="Header"/>
    <w:uiPriority w:val="99"/>
    <w:semiHidden/>
    <w:rsid w:val="00F652D7"/>
    <w:rPr>
      <w:rFonts w:ascii="Century Gothic" w:hAnsi="Century Gothic"/>
      <w:color w:val="000000" w:themeColor="text1"/>
      <w:sz w:val="20"/>
    </w:rPr>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PageTitles">
    <w:name w:val="Page Titles"/>
    <w:basedOn w:val="TOCHeading"/>
    <w:semiHidden/>
    <w:qFormat/>
    <w:rsid w:val="00F44A7A"/>
    <w:pPr>
      <w:spacing w:before="0" w:after="360"/>
    </w:pPr>
    <w:rPr>
      <w:rFonts w:ascii="Felix Titling" w:hAnsi="Felix Titling"/>
    </w:rPr>
  </w:style>
  <w:style w:type="paragraph" w:customStyle="1" w:styleId="SecondarySubtitle">
    <w:name w:val="Secondary Subtitle"/>
    <w:basedOn w:val="Subtitle"/>
    <w:semiHidden/>
    <w:qFormat/>
    <w:rsid w:val="00D93470"/>
    <w:pPr>
      <w:spacing w:before="0" w:line="240" w:lineRule="auto"/>
    </w:pPr>
    <w:rPr>
      <w:noProof/>
      <w:color w:val="000000" w:themeColor="text1"/>
    </w:rPr>
  </w:style>
  <w:style w:type="paragraph" w:customStyle="1" w:styleId="FooterWhite">
    <w:name w:val="Footer White"/>
    <w:basedOn w:val="PageTitles"/>
    <w:qFormat/>
    <w:rsid w:val="00B54DF0"/>
    <w:pPr>
      <w:ind w:left="-1800"/>
    </w:pPr>
    <w:rPr>
      <w:color w:val="FFFFFF" w:themeColor="background1"/>
    </w:rPr>
  </w:style>
  <w:style w:type="paragraph" w:customStyle="1" w:styleId="Quotes">
    <w:name w:val="Quotes"/>
    <w:basedOn w:val="PageTitles"/>
    <w:qFormat/>
    <w:rsid w:val="00775308"/>
    <w:pPr>
      <w:spacing w:line="600" w:lineRule="exact"/>
      <w:ind w:left="144" w:right="144"/>
      <w:jc w:val="center"/>
    </w:pPr>
    <w:rPr>
      <w:sz w:val="48"/>
    </w:rPr>
  </w:style>
  <w:style w:type="paragraph" w:customStyle="1" w:styleId="QuoteName">
    <w:name w:val="Quote Name"/>
    <w:basedOn w:val="SecondarySubtitle"/>
    <w:qFormat/>
    <w:rsid w:val="00676C38"/>
    <w:pPr>
      <w:framePr w:hSpace="180" w:wrap="around" w:vAnchor="page" w:hAnchor="margin" w:xAlign="right" w:y="966"/>
      <w:ind w:left="144" w:right="144"/>
      <w:jc w:val="center"/>
    </w:pPr>
    <w:rPr>
      <w:sz w:val="21"/>
      <w:szCs w:val="20"/>
    </w:rPr>
  </w:style>
  <w:style w:type="paragraph" w:customStyle="1" w:styleId="SmallerSecondarySubtitle">
    <w:name w:val="Smaller Secondary Subtitle"/>
    <w:basedOn w:val="QuoteName"/>
    <w:qFormat/>
    <w:rsid w:val="00676C38"/>
    <w:pPr>
      <w:framePr w:wrap="around"/>
      <w:ind w:left="0" w:right="0"/>
      <w:jc w:val="left"/>
    </w:pPr>
    <w:rPr>
      <w:spacing w:val="30"/>
    </w:rPr>
  </w:style>
  <w:style w:type="paragraph" w:styleId="NormalWeb">
    <w:name w:val="Normal (Web)"/>
    <w:basedOn w:val="Normal"/>
    <w:uiPriority w:val="99"/>
    <w:semiHidden/>
    <w:unhideWhenUsed/>
    <w:rsid w:val="00AA159F"/>
    <w:pPr>
      <w:spacing w:before="100" w:beforeAutospacing="1" w:after="100" w:afterAutospacing="1" w:line="240" w:lineRule="auto"/>
    </w:pPr>
    <w:rPr>
      <w:rFonts w:ascii="Times New Roman" w:eastAsia="Times New Roman" w:hAnsi="Times New Roman" w:cs="Times New Roman"/>
      <w:color w:val="auto"/>
      <w:sz w:val="24"/>
      <w:lang w:eastAsia="en-US"/>
    </w:rPr>
  </w:style>
  <w:style w:type="paragraph" w:customStyle="1" w:styleId="TOCPageNumber">
    <w:name w:val="TOC Page Number"/>
    <w:basedOn w:val="Normal"/>
    <w:qFormat/>
    <w:rsid w:val="00B54DF0"/>
    <w:pPr>
      <w:spacing w:before="0" w:line="240" w:lineRule="auto"/>
      <w:jc w:val="center"/>
    </w:pPr>
    <w:rPr>
      <w:rFonts w:asciiTheme="majorHAnsi" w:hAnsiTheme="majorHAnsi"/>
      <w:b/>
      <w:bCs/>
      <w:caps/>
      <w:sz w:val="100"/>
      <w:szCs w:val="100"/>
    </w:rPr>
  </w:style>
  <w:style w:type="paragraph" w:customStyle="1" w:styleId="TOCTItle">
    <w:name w:val="TOC TItle"/>
    <w:basedOn w:val="Normal"/>
    <w:qFormat/>
    <w:rsid w:val="00B54DF0"/>
    <w:pPr>
      <w:spacing w:before="0" w:line="240" w:lineRule="auto"/>
    </w:pPr>
    <w:rPr>
      <w:b/>
      <w:bCs/>
      <w:caps/>
      <w:sz w:val="36"/>
      <w:szCs w:val="44"/>
    </w:rPr>
  </w:style>
  <w:style w:type="character" w:styleId="UnresolvedMention">
    <w:name w:val="Unresolved Mention"/>
    <w:basedOn w:val="DefaultParagraphFont"/>
    <w:uiPriority w:val="99"/>
    <w:semiHidden/>
    <w:unhideWhenUsed/>
    <w:rsid w:val="00A03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68198">
      <w:bodyDiv w:val="1"/>
      <w:marLeft w:val="0"/>
      <w:marRight w:val="0"/>
      <w:marTop w:val="0"/>
      <w:marBottom w:val="0"/>
      <w:divBdr>
        <w:top w:val="none" w:sz="0" w:space="0" w:color="auto"/>
        <w:left w:val="none" w:sz="0" w:space="0" w:color="auto"/>
        <w:bottom w:val="none" w:sz="0" w:space="0" w:color="auto"/>
        <w:right w:val="none" w:sz="0" w:space="0" w:color="auto"/>
      </w:divBdr>
    </w:div>
    <w:div w:id="105847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google.com/document/d/12JmeUa9DKDB_CuGWWh2QiHFUj4Up5DvLFp4JXLy0XWw/edit" TargetMode="Externa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zen\AppData\Roaming\Microsoft\Templates\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00CB3E7BD4C7EA793AAF99C19D8CE"/>
        <w:category>
          <w:name w:val="General"/>
          <w:gallery w:val="placeholder"/>
        </w:category>
        <w:types>
          <w:type w:val="bbPlcHdr"/>
        </w:types>
        <w:behaviors>
          <w:behavior w:val="content"/>
        </w:behaviors>
        <w:guid w:val="{ABA7EDBF-F62E-4A55-9EC0-064D9AAD8598}"/>
      </w:docPartPr>
      <w:docPartBody>
        <w:p w:rsidR="0042273F" w:rsidRDefault="0042273F">
          <w:pPr>
            <w:pStyle w:val="06900CB3E7BD4C7EA793AAF99C19D8CE"/>
          </w:pPr>
          <w:r w:rsidRPr="005046A4">
            <w:t>The charred effect</w:t>
          </w:r>
        </w:p>
      </w:docPartBody>
    </w:docPart>
    <w:docPart>
      <w:docPartPr>
        <w:name w:val="A8D583709B5F475CAA8F6A0786F92528"/>
        <w:category>
          <w:name w:val="General"/>
          <w:gallery w:val="placeholder"/>
        </w:category>
        <w:types>
          <w:type w:val="bbPlcHdr"/>
        </w:types>
        <w:behaviors>
          <w:behavior w:val="content"/>
        </w:behaviors>
        <w:guid w:val="{0A79E8D0-5856-4E90-A3B4-81A3EA8800F5}"/>
      </w:docPartPr>
      <w:docPartBody>
        <w:p w:rsidR="0042273F" w:rsidRDefault="0042273F">
          <w:pPr>
            <w:pStyle w:val="A8D583709B5F475CAA8F6A0786F92528"/>
          </w:pPr>
          <w:r w:rsidRPr="005046A4">
            <w:t>Beyond the fire</w:t>
          </w:r>
        </w:p>
      </w:docPartBody>
    </w:docPart>
    <w:docPart>
      <w:docPartPr>
        <w:name w:val="31603B0A069E4B35B49A431D29635D92"/>
        <w:category>
          <w:name w:val="General"/>
          <w:gallery w:val="placeholder"/>
        </w:category>
        <w:types>
          <w:type w:val="bbPlcHdr"/>
        </w:types>
        <w:behaviors>
          <w:behavior w:val="content"/>
        </w:behaviors>
        <w:guid w:val="{F3D43B2B-F049-4026-9900-2A500B9C1E82}"/>
      </w:docPartPr>
      <w:docPartBody>
        <w:p w:rsidR="0042273F" w:rsidRDefault="0042273F">
          <w:pPr>
            <w:pStyle w:val="31603B0A069E4B35B49A431D29635D92"/>
          </w:pPr>
          <w:r w:rsidRPr="005046A4">
            <w:t>Charlie Guibord</w:t>
          </w:r>
        </w:p>
      </w:docPartBody>
    </w:docPart>
    <w:docPart>
      <w:docPartPr>
        <w:name w:val="9C8628181B9343E2AD02E3CA0712CA95"/>
        <w:category>
          <w:name w:val="General"/>
          <w:gallery w:val="placeholder"/>
        </w:category>
        <w:types>
          <w:type w:val="bbPlcHdr"/>
        </w:types>
        <w:behaviors>
          <w:behavior w:val="content"/>
        </w:behaviors>
        <w:guid w:val="{BED0404B-EA32-4A0C-B1FB-00AA3226C549}"/>
      </w:docPartPr>
      <w:docPartBody>
        <w:p w:rsidR="0042273F" w:rsidRDefault="0042273F">
          <w:pPr>
            <w:pStyle w:val="9C8628181B9343E2AD02E3CA0712CA95"/>
          </w:pPr>
          <w:r w:rsidRPr="00B54DF0">
            <w:t>Table of</w:t>
          </w:r>
          <w:r w:rsidRPr="00B54DF0">
            <w:br/>
            <w:t>Contents</w:t>
          </w:r>
        </w:p>
      </w:docPartBody>
    </w:docPart>
    <w:docPart>
      <w:docPartPr>
        <w:name w:val="7D10B1F7390C4EBC9E15B4C38AF5775F"/>
        <w:category>
          <w:name w:val="General"/>
          <w:gallery w:val="placeholder"/>
        </w:category>
        <w:types>
          <w:type w:val="bbPlcHdr"/>
        </w:types>
        <w:behaviors>
          <w:behavior w:val="content"/>
        </w:behaviors>
        <w:guid w:val="{882C65A8-F861-4464-A3F8-C4CE79E8B419}"/>
      </w:docPartPr>
      <w:docPartBody>
        <w:p w:rsidR="0042273F" w:rsidRDefault="0042273F">
          <w:pPr>
            <w:pStyle w:val="7D10B1F7390C4EBC9E15B4C38AF5775F"/>
          </w:pPr>
          <w:r w:rsidRPr="00B54DF0">
            <w:t>The Charred Effect</w:t>
          </w:r>
        </w:p>
      </w:docPartBody>
    </w:docPart>
    <w:docPart>
      <w:docPartPr>
        <w:name w:val="1D31F4B2A7F240DEA99BB3CCD4271336"/>
        <w:category>
          <w:name w:val="General"/>
          <w:gallery w:val="placeholder"/>
        </w:category>
        <w:types>
          <w:type w:val="bbPlcHdr"/>
        </w:types>
        <w:behaviors>
          <w:behavior w:val="content"/>
        </w:behaviors>
        <w:guid w:val="{AF11A292-01D7-4E31-914F-5F4BBA76F8F5}"/>
      </w:docPartPr>
      <w:docPartBody>
        <w:p w:rsidR="0042273F" w:rsidRDefault="0042273F">
          <w:pPr>
            <w:pStyle w:val="1D31F4B2A7F240DEA99BB3CCD4271336"/>
          </w:pPr>
          <w:r w:rsidRPr="00B54DF0">
            <w:rPr>
              <w:color w:val="404040" w:themeColor="text1" w:themeTint="BF"/>
            </w:rPr>
            <w:t>Electrifying Wood</w:t>
          </w:r>
        </w:p>
      </w:docPartBody>
    </w:docPart>
    <w:docPart>
      <w:docPartPr>
        <w:name w:val="AE62C35066074498BCE7653BAC70AC0F"/>
        <w:category>
          <w:name w:val="General"/>
          <w:gallery w:val="placeholder"/>
        </w:category>
        <w:types>
          <w:type w:val="bbPlcHdr"/>
        </w:types>
        <w:behaviors>
          <w:behavior w:val="content"/>
        </w:behaviors>
        <w:guid w:val="{7D44636F-05B3-4C42-A0E3-84B082938D6A}"/>
      </w:docPartPr>
      <w:docPartBody>
        <w:p w:rsidR="0042273F" w:rsidRDefault="0042273F">
          <w:pPr>
            <w:pStyle w:val="AE62C35066074498BCE7653BAC70AC0F"/>
          </w:pPr>
          <w:r w:rsidRPr="00B54DF0">
            <w:rPr>
              <w:color w:val="404040" w:themeColor="text1" w:themeTint="BF"/>
            </w:rPr>
            <w:t>Shou Sugi Ban</w:t>
          </w:r>
        </w:p>
      </w:docPartBody>
    </w:docPart>
    <w:docPart>
      <w:docPartPr>
        <w:name w:val="64BFA3A2E9834F9BA35F029F608CBA2F"/>
        <w:category>
          <w:name w:val="General"/>
          <w:gallery w:val="placeholder"/>
        </w:category>
        <w:types>
          <w:type w:val="bbPlcHdr"/>
        </w:types>
        <w:behaviors>
          <w:behavior w:val="content"/>
        </w:behaviors>
        <w:guid w:val="{48A8D40B-2F82-4102-9A0A-A4EFFA4B3E18}"/>
      </w:docPartPr>
      <w:docPartBody>
        <w:p w:rsidR="0042273F" w:rsidRDefault="0042273F">
          <w:pPr>
            <w:pStyle w:val="64BFA3A2E9834F9BA35F029F608CBA2F"/>
          </w:pPr>
          <w:bookmarkStart w:id="0" w:name="_Toc408396851"/>
          <w:r w:rsidRPr="00F652D7">
            <w:t>The Charred</w:t>
          </w:r>
          <w:r w:rsidRPr="00F652D7">
            <w:br/>
            <w:t>E</w:t>
          </w:r>
          <w:bookmarkEnd w:id="0"/>
          <w:r w:rsidRPr="00F652D7">
            <w:t>ffect</w:t>
          </w:r>
        </w:p>
      </w:docPartBody>
    </w:docPart>
    <w:docPart>
      <w:docPartPr>
        <w:name w:val="46F243E85C9B49FFBC65BE044A99FC64"/>
        <w:category>
          <w:name w:val="General"/>
          <w:gallery w:val="placeholder"/>
        </w:category>
        <w:types>
          <w:type w:val="bbPlcHdr"/>
        </w:types>
        <w:behaviors>
          <w:behavior w:val="content"/>
        </w:behaviors>
        <w:guid w:val="{C9308924-AF5C-40F2-A99A-4DC6292FD351}"/>
      </w:docPartPr>
      <w:docPartBody>
        <w:p w:rsidR="0042273F" w:rsidRDefault="0042273F">
          <w:pPr>
            <w:pStyle w:val="46F243E85C9B49FFBC65BE044A99FC64"/>
          </w:pPr>
          <w:r w:rsidRPr="00F652D7">
            <w:t>A journey of risk &amp; reward</w:t>
          </w:r>
        </w:p>
      </w:docPartBody>
    </w:docPart>
    <w:docPart>
      <w:docPartPr>
        <w:name w:val="59858AA516784990B79C640ECA234DF9"/>
        <w:category>
          <w:name w:val="General"/>
          <w:gallery w:val="placeholder"/>
        </w:category>
        <w:types>
          <w:type w:val="bbPlcHdr"/>
        </w:types>
        <w:behaviors>
          <w:behavior w:val="content"/>
        </w:behaviors>
        <w:guid w:val="{18AC2E28-95BF-484A-ADAB-EAB99A501C08}"/>
      </w:docPartPr>
      <w:docPartBody>
        <w:p w:rsidR="0042273F" w:rsidRDefault="0042273F">
          <w:pPr>
            <w:pStyle w:val="59858AA516784990B79C640ECA234DF9"/>
          </w:pPr>
          <w:r w:rsidRPr="00F652D7">
            <w:t>To get started right away, just click any placeholder text (such as this)</w:t>
          </w:r>
          <w:r>
            <w:t>,</w:t>
          </w:r>
          <w:r w:rsidRPr="00F652D7">
            <w:t xml:space="preserve"> and start typing.</w:t>
          </w:r>
        </w:p>
      </w:docPartBody>
    </w:docPart>
    <w:docPart>
      <w:docPartPr>
        <w:name w:val="7FBB5586B0564E1591210EECEB987EBC"/>
        <w:category>
          <w:name w:val="General"/>
          <w:gallery w:val="placeholder"/>
        </w:category>
        <w:types>
          <w:type w:val="bbPlcHdr"/>
        </w:types>
        <w:behaviors>
          <w:behavior w:val="content"/>
        </w:behaviors>
        <w:guid w:val="{A99187E4-A13B-4C9D-940D-B0BC320815B7}"/>
      </w:docPartPr>
      <w:docPartBody>
        <w:p w:rsidR="0042273F" w:rsidRDefault="0042273F">
          <w:pPr>
            <w:pStyle w:val="7FBB5586B0564E1591210EECEB987EBC"/>
          </w:pPr>
          <w:r w:rsidRPr="00F652D7">
            <w:rPr>
              <w:rStyle w:val="Heading1Char"/>
              <w:b w:val="0"/>
            </w:rPr>
            <w:t>electrifying wood</w:t>
          </w:r>
        </w:p>
      </w:docPartBody>
    </w:docPart>
    <w:docPart>
      <w:docPartPr>
        <w:name w:val="503CF92907364A5F87E0D2B22D2A16B1"/>
        <w:category>
          <w:name w:val="General"/>
          <w:gallery w:val="placeholder"/>
        </w:category>
        <w:types>
          <w:type w:val="bbPlcHdr"/>
        </w:types>
        <w:behaviors>
          <w:behavior w:val="content"/>
        </w:behaviors>
        <w:guid w:val="{9969F841-1CC1-4ED6-B534-2A7B9387329B}"/>
      </w:docPartPr>
      <w:docPartBody>
        <w:p w:rsidR="0042273F" w:rsidRDefault="0042273F">
          <w:pPr>
            <w:pStyle w:val="503CF92907364A5F87E0D2B22D2A16B1"/>
          </w:pPr>
          <w:r w:rsidRPr="00F652D7">
            <w:t>DIY Myths &amp; MYSTERIEs</w:t>
          </w:r>
        </w:p>
      </w:docPartBody>
    </w:docPart>
    <w:docPart>
      <w:docPartPr>
        <w:name w:val="40E46AABA6BB411FACF6D89EFBA9AB13"/>
        <w:category>
          <w:name w:val="General"/>
          <w:gallery w:val="placeholder"/>
        </w:category>
        <w:types>
          <w:type w:val="bbPlcHdr"/>
        </w:types>
        <w:behaviors>
          <w:behavior w:val="content"/>
        </w:behaviors>
        <w:guid w:val="{F13C9390-C79F-41AC-B3A0-83933AD52A08}"/>
      </w:docPartPr>
      <w:docPartBody>
        <w:p w:rsidR="0042273F" w:rsidRDefault="0042273F">
          <w:pPr>
            <w:pStyle w:val="40E46AABA6BB411FACF6D89EFBA9AB13"/>
          </w:pPr>
          <w:r w:rsidRPr="00F652D7">
            <w:t>“fire is the test of gold; adversity, of strong men.”</w:t>
          </w:r>
        </w:p>
      </w:docPartBody>
    </w:docPart>
    <w:docPart>
      <w:docPartPr>
        <w:name w:val="34EC68204FC6448EB1FCDFC468721494"/>
        <w:category>
          <w:name w:val="General"/>
          <w:gallery w:val="placeholder"/>
        </w:category>
        <w:types>
          <w:type w:val="bbPlcHdr"/>
        </w:types>
        <w:behaviors>
          <w:behavior w:val="content"/>
        </w:behaviors>
        <w:guid w:val="{339B6AAD-E9D0-4E6D-AD44-2A9C27683CE9}"/>
      </w:docPartPr>
      <w:docPartBody>
        <w:p w:rsidR="0042273F" w:rsidRDefault="0042273F">
          <w:pPr>
            <w:pStyle w:val="34EC68204FC6448EB1FCDFC468721494"/>
          </w:pPr>
          <w:r w:rsidRPr="00F652D7">
            <w:t>Shou sugi ban</w:t>
          </w:r>
        </w:p>
      </w:docPartBody>
    </w:docPart>
    <w:docPart>
      <w:docPartPr>
        <w:name w:val="06025224E56843788BF26F320E5A83BB"/>
        <w:category>
          <w:name w:val="General"/>
          <w:gallery w:val="placeholder"/>
        </w:category>
        <w:types>
          <w:type w:val="bbPlcHdr"/>
        </w:types>
        <w:behaviors>
          <w:behavior w:val="content"/>
        </w:behaviors>
        <w:guid w:val="{32F34826-41ED-4BB3-BC1E-6CFD09A3F9AE}"/>
      </w:docPartPr>
      <w:docPartBody>
        <w:p w:rsidR="0042273F" w:rsidRDefault="0042273F">
          <w:pPr>
            <w:pStyle w:val="06025224E56843788BF26F320E5A83BB"/>
          </w:pPr>
          <w:r w:rsidRPr="00F652D7">
            <w:t>JAPANESE TECHNIQUE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3313606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3F"/>
    <w:rsid w:val="004227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pPr>
      <w:keepNext/>
      <w:keepLines/>
      <w:spacing w:before="240" w:after="360" w:line="240" w:lineRule="auto"/>
      <w:ind w:left="86"/>
      <w:contextualSpacing/>
      <w:outlineLvl w:val="0"/>
    </w:pPr>
    <w:rPr>
      <w:rFonts w:asciiTheme="majorHAnsi" w:eastAsiaTheme="majorEastAsia" w:hAnsiTheme="majorHAnsi" w:cs="Times New Roman (Headings CS)"/>
      <w:b/>
      <w:caps/>
      <w:color w:val="44546A" w:themeColor="text2"/>
      <w:spacing w:val="60"/>
      <w:kern w:val="0"/>
      <w:sz w:val="100"/>
      <w:szCs w:val="32"/>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900CB3E7BD4C7EA793AAF99C19D8CE">
    <w:name w:val="06900CB3E7BD4C7EA793AAF99C19D8CE"/>
  </w:style>
  <w:style w:type="paragraph" w:customStyle="1" w:styleId="A8D583709B5F475CAA8F6A0786F92528">
    <w:name w:val="A8D583709B5F475CAA8F6A0786F92528"/>
  </w:style>
  <w:style w:type="paragraph" w:customStyle="1" w:styleId="31603B0A069E4B35B49A431D29635D92">
    <w:name w:val="31603B0A069E4B35B49A431D29635D92"/>
  </w:style>
  <w:style w:type="paragraph" w:customStyle="1" w:styleId="9C8628181B9343E2AD02E3CA0712CA95">
    <w:name w:val="9C8628181B9343E2AD02E3CA0712CA95"/>
  </w:style>
  <w:style w:type="paragraph" w:customStyle="1" w:styleId="7D10B1F7390C4EBC9E15B4C38AF5775F">
    <w:name w:val="7D10B1F7390C4EBC9E15B4C38AF5775F"/>
  </w:style>
  <w:style w:type="paragraph" w:customStyle="1" w:styleId="1D31F4B2A7F240DEA99BB3CCD4271336">
    <w:name w:val="1D31F4B2A7F240DEA99BB3CCD4271336"/>
  </w:style>
  <w:style w:type="paragraph" w:customStyle="1" w:styleId="AE62C35066074498BCE7653BAC70AC0F">
    <w:name w:val="AE62C35066074498BCE7653BAC70AC0F"/>
  </w:style>
  <w:style w:type="paragraph" w:customStyle="1" w:styleId="64BFA3A2E9834F9BA35F029F608CBA2F">
    <w:name w:val="64BFA3A2E9834F9BA35F029F608CBA2F"/>
  </w:style>
  <w:style w:type="paragraph" w:customStyle="1" w:styleId="46F243E85C9B49FFBC65BE044A99FC64">
    <w:name w:val="46F243E85C9B49FFBC65BE044A99FC64"/>
  </w:style>
  <w:style w:type="paragraph" w:customStyle="1" w:styleId="59858AA516784990B79C640ECA234DF9">
    <w:name w:val="59858AA516784990B79C640ECA234DF9"/>
  </w:style>
  <w:style w:type="character" w:customStyle="1" w:styleId="Heading1Char">
    <w:name w:val="Heading 1 Char"/>
    <w:basedOn w:val="DefaultParagraphFont"/>
    <w:link w:val="Heading1"/>
    <w:uiPriority w:val="9"/>
    <w:rPr>
      <w:rFonts w:asciiTheme="majorHAnsi" w:eastAsiaTheme="majorEastAsia" w:hAnsiTheme="majorHAnsi" w:cs="Times New Roman (Headings CS)"/>
      <w:b/>
      <w:caps/>
      <w:color w:val="44546A" w:themeColor="text2"/>
      <w:spacing w:val="60"/>
      <w:kern w:val="0"/>
      <w:sz w:val="100"/>
      <w:szCs w:val="32"/>
      <w:lang w:val="en-US" w:eastAsia="ja-JP"/>
      <w14:ligatures w14:val="none"/>
    </w:rPr>
  </w:style>
  <w:style w:type="paragraph" w:customStyle="1" w:styleId="7FBB5586B0564E1591210EECEB987EBC">
    <w:name w:val="7FBB5586B0564E1591210EECEB987EBC"/>
  </w:style>
  <w:style w:type="paragraph" w:customStyle="1" w:styleId="503CF92907364A5F87E0D2B22D2A16B1">
    <w:name w:val="503CF92907364A5F87E0D2B22D2A16B1"/>
  </w:style>
  <w:style w:type="paragraph" w:customStyle="1" w:styleId="40E46AABA6BB411FACF6D89EFBA9AB13">
    <w:name w:val="40E46AABA6BB411FACF6D89EFBA9AB13"/>
  </w:style>
  <w:style w:type="paragraph" w:customStyle="1" w:styleId="34EC68204FC6448EB1FCDFC468721494">
    <w:name w:val="34EC68204FC6448EB1FCDFC468721494"/>
  </w:style>
  <w:style w:type="paragraph" w:customStyle="1" w:styleId="06025224E56843788BF26F320E5A83BB">
    <w:name w:val="06025224E56843788BF26F320E5A83BB"/>
  </w:style>
  <w:style w:type="paragraph" w:styleId="ListBullet">
    <w:name w:val="List Bullet"/>
    <w:basedOn w:val="Normal"/>
    <w:uiPriority w:val="12"/>
    <w:qFormat/>
    <w:pPr>
      <w:numPr>
        <w:numId w:val="1"/>
      </w:numPr>
      <w:spacing w:before="240" w:line="280" w:lineRule="exact"/>
    </w:pPr>
    <w:rPr>
      <w:rFonts w:ascii="Century Gothic" w:eastAsiaTheme="minorHAnsi" w:hAnsi="Century Gothic"/>
      <w:i/>
      <w:color w:val="000000" w:themeColor="text1"/>
      <w:kern w:val="0"/>
      <w:sz w:val="20"/>
      <w:szCs w:val="20"/>
      <w:lang w:val="en-US"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Custom 3">
      <a:majorFont>
        <a:latin typeface="Felix Titling"/>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74B77-F0A3-4400-A2D1-A0003AA4E78C}">
  <ds:schemaRefs>
    <ds:schemaRef ds:uri="230e9df3-be65-4c73-a93b-d1236ebd677e"/>
    <ds:schemaRef ds:uri="71af3243-3dd4-4a8d-8c0d-dd76da1f02a5"/>
    <ds:schemaRef ds:uri="http://purl.org/dc/dcmitype/"/>
    <ds:schemaRef ds:uri="16c05727-aa75-4e4a-9b5f-8a80a1165891"/>
    <ds:schemaRef ds:uri="http://schemas.microsoft.com/sharepoint/v3"/>
    <ds:schemaRef ds:uri="http://schemas.microsoft.com/office/infopath/2007/PartnerControls"/>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www.w3.org/XML/1998/namespace"/>
    <ds:schemaRef ds:uri="http://purl.org/dc/elements/1.1/"/>
  </ds:schemaRefs>
</ds:datastoreItem>
</file>

<file path=customXml/itemProps2.xml><?xml version="1.0" encoding="utf-8"?>
<ds:datastoreItem xmlns:ds="http://schemas.openxmlformats.org/officeDocument/2006/customXml" ds:itemID="{48CA2BAA-5B8F-44D1-9FD4-96112E20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40B21F-8C14-4B51-9A84-54F5CC0C4DA4}">
  <ds:schemaRefs>
    <ds:schemaRef ds:uri="http://schemas.microsoft.com/sharepoint/v3/contenttype/forms"/>
  </ds:schemaRefs>
</ds:datastoreItem>
</file>

<file path=customXml/itemProps4.xml><?xml version="1.0" encoding="utf-8"?>
<ds:datastoreItem xmlns:ds="http://schemas.openxmlformats.org/officeDocument/2006/customXml" ds:itemID="{C36A12F8-4A9B-4F64-B978-B0EE1FD97EBF}">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Paper with cover and TOC</Template>
  <TotalTime>0</TotalTime>
  <Pages>3</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2023-09-20T19:01:00Z</dcterms:created>
  <dcterms:modified xsi:type="dcterms:W3CDTF">2023-09-20T19:01:00Z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